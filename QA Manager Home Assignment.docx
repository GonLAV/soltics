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D8702B" w14:textId="77777777" w:rsidR="00D07DCF" w:rsidRPr="003E1A2F" w:rsidRDefault="005056C7" w:rsidP="003E1A2F">
      <w:pPr>
        <w:pStyle w:val="Quotetext"/>
      </w:pPr>
      <w:r>
        <w:rPr>
          <w:noProof/>
        </w:rPr>
        <w:drawing>
          <wp:anchor distT="0" distB="0" distL="114300" distR="114300" simplePos="0" relativeHeight="251659264" behindDoc="1" locked="0" layoutInCell="1" allowOverlap="1" wp14:anchorId="2A903CDB" wp14:editId="54AC5AFA">
            <wp:simplePos x="0" y="0"/>
            <wp:positionH relativeFrom="page">
              <wp:posOffset>0</wp:posOffset>
            </wp:positionH>
            <wp:positionV relativeFrom="page">
              <wp:posOffset>15903</wp:posOffset>
            </wp:positionV>
            <wp:extent cx="7768424" cy="2065655"/>
            <wp:effectExtent l="0" t="0" r="4445" b="4445"/>
            <wp:wrapTight wrapText="bothSides">
              <wp:wrapPolygon edited="0">
                <wp:start x="0" y="0"/>
                <wp:lineTo x="0" y="21514"/>
                <wp:lineTo x="21577" y="21514"/>
                <wp:lineTo x="21577" y="0"/>
                <wp:lineTo x="0" y="0"/>
              </wp:wrapPolygon>
            </wp:wrapTight>
            <wp:docPr id="966596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96659"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8893" cy="2065780"/>
                    </a:xfrm>
                    <a:prstGeom prst="rect">
                      <a:avLst/>
                    </a:prstGeom>
                  </pic:spPr>
                </pic:pic>
              </a:graphicData>
            </a:graphic>
            <wp14:sizeRelH relativeFrom="page">
              <wp14:pctWidth>0</wp14:pctWidth>
            </wp14:sizeRelH>
            <wp14:sizeRelV relativeFrom="page">
              <wp14:pctHeight>0</wp14:pctHeight>
            </wp14:sizeRelV>
          </wp:anchor>
        </w:drawing>
      </w:r>
    </w:p>
    <w:p w14:paraId="1A3236D3" w14:textId="41B5FC84" w:rsidR="00DD71FA" w:rsidRDefault="00DD71FA" w:rsidP="00DD71FA">
      <w:pPr>
        <w:spacing w:before="100" w:beforeAutospacing="1" w:after="100" w:afterAutospacing="1" w:line="240" w:lineRule="auto"/>
        <w:jc w:val="center"/>
        <w:outlineLvl w:val="0"/>
        <w:rPr>
          <w:rFonts w:ascii="Century Gothic" w:hAnsi="Century Gothic" w:cs="Segoe UI"/>
          <w:b/>
          <w:bCs/>
          <w:color w:val="001140"/>
          <w:sz w:val="48"/>
          <w:szCs w:val="48"/>
        </w:rPr>
      </w:pPr>
      <w:r w:rsidRPr="00DD71FA">
        <w:rPr>
          <w:rFonts w:ascii="Century Gothic" w:hAnsi="Century Gothic" w:cs="Segoe UI"/>
          <w:b/>
          <w:bCs/>
          <w:color w:val="001140"/>
          <w:sz w:val="48"/>
          <w:szCs w:val="48"/>
        </w:rPr>
        <w:t>QA Manager Home Assignment</w:t>
      </w:r>
    </w:p>
    <w:p w14:paraId="136DF3BA" w14:textId="77777777" w:rsidR="00DD71FA" w:rsidRPr="00DD71FA" w:rsidRDefault="00DD71FA" w:rsidP="00DD71FA">
      <w:pPr>
        <w:pStyle w:val="ParagraphBold1"/>
        <w:rPr>
          <w:u w:val="single"/>
        </w:rPr>
      </w:pPr>
      <w:r w:rsidRPr="00DD71FA">
        <w:rPr>
          <w:u w:val="single"/>
        </w:rPr>
        <w:t>Introduction</w:t>
      </w:r>
    </w:p>
    <w:p w14:paraId="7C2BED73"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At Solitics, AI is an integral part of our engineering process, including quality assurance. QA Managers are expected to use tools such as Cursor, ChatGPT, and GitHub Copilot to accelerate analysis, test design, automation, code review, and production investigations.</w:t>
      </w:r>
    </w:p>
    <w:p w14:paraId="3C414E89"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This assignment is </w:t>
      </w:r>
      <w:r w:rsidRPr="00737904">
        <w:rPr>
          <w:rFonts w:ascii="Calibri" w:eastAsia="Times New Roman" w:hAnsi="Calibri" w:cs="Calibri"/>
          <w:b/>
          <w:bCs/>
          <w:kern w:val="0"/>
          <w14:ligatures w14:val="none"/>
        </w:rPr>
        <w:t>not</w:t>
      </w:r>
      <w:r w:rsidRPr="00737904">
        <w:rPr>
          <w:rFonts w:ascii="Calibri" w:eastAsia="Times New Roman" w:hAnsi="Calibri" w:cs="Calibri"/>
          <w:kern w:val="0"/>
          <w14:ligatures w14:val="none"/>
        </w:rPr>
        <w:t xml:space="preserve"> intended to test whether you can work without AI. It is designed to assess how effectively you combine AI with your own engineering judgment.</w:t>
      </w:r>
    </w:p>
    <w:p w14:paraId="306EBE0E"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We are primarily evaluating your ability to:</w:t>
      </w:r>
    </w:p>
    <w:p w14:paraId="237DE239" w14:textId="77777777" w:rsidR="00DD71FA" w:rsidRPr="00737904" w:rsidRDefault="00DD71FA" w:rsidP="00DD71FA">
      <w:pPr>
        <w:numPr>
          <w:ilvl w:val="0"/>
          <w:numId w:val="3"/>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Understand complex distributed systems </w:t>
      </w:r>
    </w:p>
    <w:p w14:paraId="2F5C74F5" w14:textId="77777777" w:rsidR="00DD71FA" w:rsidRPr="00737904" w:rsidRDefault="00DD71FA" w:rsidP="00DD71FA">
      <w:pPr>
        <w:numPr>
          <w:ilvl w:val="0"/>
          <w:numId w:val="3"/>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Prioritize engineering and production risks </w:t>
      </w:r>
    </w:p>
    <w:p w14:paraId="08FFA317" w14:textId="77777777" w:rsidR="00DD71FA" w:rsidRPr="00737904" w:rsidRDefault="00DD71FA" w:rsidP="00DD71FA">
      <w:pPr>
        <w:numPr>
          <w:ilvl w:val="0"/>
          <w:numId w:val="3"/>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Design scalable QA processes </w:t>
      </w:r>
    </w:p>
    <w:p w14:paraId="522052CA" w14:textId="77777777" w:rsidR="00DD71FA" w:rsidRPr="00737904" w:rsidRDefault="00DD71FA" w:rsidP="00DD71FA">
      <w:pPr>
        <w:numPr>
          <w:ilvl w:val="0"/>
          <w:numId w:val="3"/>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Review and improve AI-generated output </w:t>
      </w:r>
    </w:p>
    <w:p w14:paraId="3D14FA62" w14:textId="77777777" w:rsidR="00DD71FA" w:rsidRPr="00737904" w:rsidRDefault="00DD71FA" w:rsidP="00DD71FA">
      <w:pPr>
        <w:numPr>
          <w:ilvl w:val="0"/>
          <w:numId w:val="3"/>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Make practical technical decisions </w:t>
      </w:r>
    </w:p>
    <w:p w14:paraId="68D643C3" w14:textId="77777777" w:rsidR="00DD71FA" w:rsidRPr="00737904" w:rsidRDefault="00DD71FA" w:rsidP="00DD71FA">
      <w:pPr>
        <w:numPr>
          <w:ilvl w:val="0"/>
          <w:numId w:val="3"/>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Communicate clearly and concisely </w:t>
      </w:r>
    </w:p>
    <w:p w14:paraId="7EF27896"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Assume you are already the QA Manager responsible for this system.</w:t>
      </w:r>
    </w:p>
    <w:p w14:paraId="37091026" w14:textId="77777777" w:rsidR="00DD71FA" w:rsidRPr="00DD71FA" w:rsidRDefault="00DD71FA" w:rsidP="00DD71FA">
      <w:pPr>
        <w:pStyle w:val="ParagraphBold1"/>
        <w:rPr>
          <w:u w:val="single"/>
        </w:rPr>
      </w:pPr>
      <w:r w:rsidRPr="00DD71FA">
        <w:rPr>
          <w:u w:val="single"/>
        </w:rPr>
        <w:t>AI Usage</w:t>
      </w:r>
    </w:p>
    <w:p w14:paraId="71BD4CCE"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You are encouraged to use AI throughout this assignment.</w:t>
      </w:r>
    </w:p>
    <w:p w14:paraId="06387439"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For each section where AI materially contributed, briefly describe:</w:t>
      </w:r>
    </w:p>
    <w:p w14:paraId="3ECF6C13" w14:textId="77777777" w:rsidR="00DD71FA" w:rsidRPr="00737904" w:rsidRDefault="00DD71FA" w:rsidP="00DD71FA">
      <w:pPr>
        <w:numPr>
          <w:ilvl w:val="0"/>
          <w:numId w:val="4"/>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Which tool(s) you used </w:t>
      </w:r>
    </w:p>
    <w:p w14:paraId="3671E5AD" w14:textId="77777777" w:rsidR="00DD71FA" w:rsidRPr="00737904" w:rsidRDefault="00DD71FA" w:rsidP="00DD71FA">
      <w:pPr>
        <w:numPr>
          <w:ilvl w:val="0"/>
          <w:numId w:val="4"/>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What you asked AI to do </w:t>
      </w:r>
    </w:p>
    <w:p w14:paraId="4A84F058" w14:textId="77777777" w:rsidR="00DD71FA" w:rsidRPr="00737904" w:rsidRDefault="00DD71FA" w:rsidP="00DD71FA">
      <w:pPr>
        <w:numPr>
          <w:ilvl w:val="0"/>
          <w:numId w:val="4"/>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Which parts of the output you accepted </w:t>
      </w:r>
    </w:p>
    <w:p w14:paraId="69053948" w14:textId="77777777" w:rsidR="00DD71FA" w:rsidRPr="00737904" w:rsidRDefault="00DD71FA" w:rsidP="00DD71FA">
      <w:pPr>
        <w:numPr>
          <w:ilvl w:val="0"/>
          <w:numId w:val="4"/>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Which parts you modified or rejected </w:t>
      </w:r>
    </w:p>
    <w:p w14:paraId="08736CC8" w14:textId="77777777" w:rsidR="00DD71FA" w:rsidRPr="00737904" w:rsidRDefault="00DD71FA" w:rsidP="00DD71FA">
      <w:pPr>
        <w:numPr>
          <w:ilvl w:val="0"/>
          <w:numId w:val="4"/>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How you validated </w:t>
      </w:r>
      <w:proofErr w:type="gramStart"/>
      <w:r w:rsidRPr="00737904">
        <w:rPr>
          <w:rFonts w:ascii="Calibri" w:eastAsia="Times New Roman" w:hAnsi="Calibri" w:cs="Calibri"/>
          <w:kern w:val="0"/>
          <w14:ligatures w14:val="none"/>
        </w:rPr>
        <w:t>the final result</w:t>
      </w:r>
      <w:proofErr w:type="gramEnd"/>
      <w:r w:rsidRPr="00737904">
        <w:rPr>
          <w:rFonts w:ascii="Calibri" w:eastAsia="Times New Roman" w:hAnsi="Calibri" w:cs="Calibri"/>
          <w:kern w:val="0"/>
          <w14:ligatures w14:val="none"/>
        </w:rPr>
        <w:t xml:space="preserve"> </w:t>
      </w:r>
    </w:p>
    <w:p w14:paraId="4F20DE2A"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We are </w:t>
      </w:r>
      <w:r w:rsidRPr="00737904">
        <w:rPr>
          <w:rFonts w:ascii="Calibri" w:eastAsia="Times New Roman" w:hAnsi="Calibri" w:cs="Calibri"/>
          <w:b/>
          <w:bCs/>
          <w:kern w:val="0"/>
          <w14:ligatures w14:val="none"/>
        </w:rPr>
        <w:t>not</w:t>
      </w:r>
      <w:r w:rsidRPr="00737904">
        <w:rPr>
          <w:rFonts w:ascii="Calibri" w:eastAsia="Times New Roman" w:hAnsi="Calibri" w:cs="Calibri"/>
          <w:kern w:val="0"/>
          <w14:ligatures w14:val="none"/>
        </w:rPr>
        <w:t xml:space="preserve"> evaluating prompt-writing ability. We are evaluating your engineering judgment.</w:t>
      </w:r>
    </w:p>
    <w:p w14:paraId="3AF7E339"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During the interview, you will be asked to explain your decisions and any AI-assisted work.</w:t>
      </w:r>
    </w:p>
    <w:p w14:paraId="52D4E61C" w14:textId="77777777" w:rsidR="00DD71FA" w:rsidRPr="00DD71FA" w:rsidRDefault="00DD71FA" w:rsidP="00DD71FA">
      <w:pPr>
        <w:pStyle w:val="ParagraphBold1"/>
        <w:rPr>
          <w:u w:val="single"/>
        </w:rPr>
      </w:pPr>
      <w:r w:rsidRPr="00DD71FA">
        <w:rPr>
          <w:u w:val="single"/>
        </w:rPr>
        <w:lastRenderedPageBreak/>
        <w:t>General Guidelines</w:t>
      </w:r>
    </w:p>
    <w:p w14:paraId="4C8CA94C" w14:textId="77777777" w:rsidR="00DD71FA" w:rsidRPr="00737904" w:rsidRDefault="00DD71FA" w:rsidP="00DD71FA">
      <w:pPr>
        <w:numPr>
          <w:ilvl w:val="0"/>
          <w:numId w:val="5"/>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Prioritize quality over quantity. </w:t>
      </w:r>
    </w:p>
    <w:p w14:paraId="4B479C61" w14:textId="77777777" w:rsidR="00DD71FA" w:rsidRPr="00737904" w:rsidRDefault="00DD71FA" w:rsidP="00DD71FA">
      <w:pPr>
        <w:numPr>
          <w:ilvl w:val="0"/>
          <w:numId w:val="5"/>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State assumptions when information is missing. </w:t>
      </w:r>
    </w:p>
    <w:p w14:paraId="154711ED" w14:textId="77777777" w:rsidR="00DD71FA" w:rsidRPr="00737904" w:rsidRDefault="00DD71FA" w:rsidP="00DD71FA">
      <w:pPr>
        <w:numPr>
          <w:ilvl w:val="0"/>
          <w:numId w:val="5"/>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Respect the answer limits. </w:t>
      </w:r>
    </w:p>
    <w:p w14:paraId="62877F05" w14:textId="77777777" w:rsidR="00DD71FA" w:rsidRPr="00737904" w:rsidRDefault="00DD71FA" w:rsidP="00DD71FA">
      <w:pPr>
        <w:numPr>
          <w:ilvl w:val="0"/>
          <w:numId w:val="5"/>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Diagrams and tables are welcome where they improve clarity. </w:t>
      </w:r>
    </w:p>
    <w:p w14:paraId="0320DF6D" w14:textId="77777777" w:rsidR="00DD71FA" w:rsidRPr="00737904" w:rsidRDefault="00DD71FA" w:rsidP="00DD71FA">
      <w:pPr>
        <w:numPr>
          <w:ilvl w:val="0"/>
          <w:numId w:val="5"/>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There is no single correct solution. </w:t>
      </w:r>
    </w:p>
    <w:p w14:paraId="1F280EB3" w14:textId="77777777" w:rsidR="00DD71FA" w:rsidRDefault="00DD71FA" w:rsidP="00DD71FA">
      <w:pPr>
        <w:spacing w:before="100" w:beforeAutospacing="1" w:after="100" w:afterAutospacing="1" w:line="240" w:lineRule="auto"/>
        <w:rPr>
          <w:rFonts w:ascii="Calibri" w:eastAsia="Times New Roman" w:hAnsi="Calibri" w:cs="Calibri"/>
          <w:b/>
          <w:bCs/>
          <w:kern w:val="0"/>
          <w14:ligatures w14:val="none"/>
        </w:rPr>
        <w:sectPr w:rsidR="00DD71FA" w:rsidSect="00DD71FA">
          <w:pgSz w:w="12240" w:h="15840"/>
          <w:pgMar w:top="992" w:right="1440" w:bottom="802" w:left="1440" w:header="708" w:footer="708" w:gutter="0"/>
          <w:cols w:space="708"/>
          <w:docGrid w:linePitch="360"/>
        </w:sectPr>
      </w:pPr>
      <w:r w:rsidRPr="00737904">
        <w:rPr>
          <w:rFonts w:ascii="Calibri" w:eastAsia="Times New Roman" w:hAnsi="Calibri" w:cs="Calibri"/>
          <w:b/>
          <w:bCs/>
          <w:kern w:val="0"/>
          <w14:ligatures w14:val="none"/>
        </w:rPr>
        <w:t xml:space="preserve">Please spend no more than four hours on this assignment. </w:t>
      </w:r>
    </w:p>
    <w:p w14:paraId="5EC8A20C"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p>
    <w:p w14:paraId="51FD9FF8" w14:textId="77777777" w:rsidR="00DD71FA" w:rsidRPr="00DD71FA" w:rsidRDefault="00DD71FA" w:rsidP="00DD71FA">
      <w:pPr>
        <w:pStyle w:val="HeadingH3"/>
        <w:jc w:val="center"/>
        <w:rPr>
          <w:u w:val="single"/>
        </w:rPr>
      </w:pPr>
      <w:r w:rsidRPr="00DD71FA">
        <w:rPr>
          <w:u w:val="single"/>
        </w:rPr>
        <w:t>System Overview</w:t>
      </w:r>
    </w:p>
    <w:p w14:paraId="09EEBF5E" w14:textId="77777777" w:rsidR="00DD71FA" w:rsidRPr="00737904" w:rsidRDefault="00DD71FA" w:rsidP="00DD71FA">
      <w:pPr>
        <w:spacing w:before="100" w:beforeAutospacing="1" w:after="100" w:afterAutospacing="1" w:line="240" w:lineRule="auto"/>
        <w:jc w:val="center"/>
        <w:rPr>
          <w:rFonts w:ascii="Calibri" w:eastAsia="Times New Roman" w:hAnsi="Calibri" w:cs="Calibri"/>
          <w:kern w:val="0"/>
          <w14:ligatures w14:val="none"/>
        </w:rPr>
      </w:pPr>
      <w:r w:rsidRPr="00737904">
        <w:rPr>
          <w:rFonts w:ascii="Calibri" w:eastAsia="Times New Roman" w:hAnsi="Calibri" w:cs="Calibri"/>
          <w:kern w:val="0"/>
          <w14:ligatures w14:val="none"/>
        </w:rPr>
        <w:t>The following diagram represents a simplified version of Solitics' real-time campaign delivery system.</w:t>
      </w:r>
    </w:p>
    <w:p w14:paraId="27303D8F" w14:textId="77777777" w:rsidR="00DD71FA" w:rsidRDefault="00DD71FA" w:rsidP="00DD71FA">
      <w:pPr>
        <w:spacing w:after="0" w:line="240" w:lineRule="auto"/>
        <w:rPr>
          <w:rFonts w:ascii="Calibri" w:eastAsia="Times New Roman" w:hAnsi="Calibri" w:cs="Calibri"/>
          <w:kern w:val="0"/>
          <w14:ligatures w14:val="none"/>
        </w:rPr>
      </w:pPr>
    </w:p>
    <w:p w14:paraId="00B66A93" w14:textId="77777777" w:rsidR="00DD71FA" w:rsidRDefault="00DD71FA" w:rsidP="00DD71FA">
      <w:pPr>
        <w:spacing w:after="0" w:line="240" w:lineRule="auto"/>
        <w:jc w:val="center"/>
        <w:rPr>
          <w:rFonts w:ascii="Calibri" w:eastAsia="Times New Roman" w:hAnsi="Calibri" w:cs="Calibri"/>
          <w:kern w:val="0"/>
          <w14:ligatures w14:val="none"/>
        </w:rPr>
      </w:pPr>
      <w:r w:rsidRPr="00CB653F">
        <w:rPr>
          <w:rFonts w:ascii="Calibri" w:hAnsi="Calibri" w:cs="Calibri"/>
          <w:noProof/>
        </w:rPr>
        <w:drawing>
          <wp:inline distT="0" distB="0" distL="0" distR="0" wp14:anchorId="4E3C2B33" wp14:editId="755229BA">
            <wp:extent cx="8110331" cy="5406887"/>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echnical_system_architecture_diagram_on_a.png"/>
                    <pic:cNvPicPr/>
                  </pic:nvPicPr>
                  <pic:blipFill>
                    <a:blip r:embed="rId9"/>
                    <a:stretch>
                      <a:fillRect/>
                    </a:stretch>
                  </pic:blipFill>
                  <pic:spPr>
                    <a:xfrm>
                      <a:off x="0" y="0"/>
                      <a:ext cx="8496882" cy="5664588"/>
                    </a:xfrm>
                    <a:prstGeom prst="rect">
                      <a:avLst/>
                    </a:prstGeom>
                  </pic:spPr>
                </pic:pic>
              </a:graphicData>
            </a:graphic>
          </wp:inline>
        </w:drawing>
      </w:r>
    </w:p>
    <w:p w14:paraId="712331C9" w14:textId="77777777" w:rsidR="00DD71FA" w:rsidRDefault="00DD71FA" w:rsidP="00DD71FA">
      <w:pPr>
        <w:spacing w:after="0" w:line="240" w:lineRule="auto"/>
        <w:rPr>
          <w:rFonts w:ascii="Calibri" w:eastAsia="Times New Roman" w:hAnsi="Calibri" w:cs="Calibri"/>
          <w:kern w:val="0"/>
          <w14:ligatures w14:val="none"/>
        </w:rPr>
        <w:sectPr w:rsidR="00DD71FA" w:rsidSect="00DD71FA">
          <w:pgSz w:w="15840" w:h="12240" w:orient="landscape"/>
          <w:pgMar w:top="222" w:right="999" w:bottom="1440" w:left="628" w:header="708" w:footer="708" w:gutter="0"/>
          <w:cols w:space="708"/>
          <w:docGrid w:linePitch="360"/>
        </w:sectPr>
      </w:pPr>
    </w:p>
    <w:p w14:paraId="6E39E88D" w14:textId="77777777" w:rsidR="00DD71FA" w:rsidRPr="00737904" w:rsidRDefault="00DD71FA" w:rsidP="00DD71FA">
      <w:pPr>
        <w:spacing w:after="0" w:line="240" w:lineRule="auto"/>
        <w:rPr>
          <w:rFonts w:ascii="Calibri" w:eastAsia="Times New Roman" w:hAnsi="Calibri" w:cs="Calibri"/>
          <w:kern w:val="0"/>
          <w14:ligatures w14:val="none"/>
        </w:rPr>
      </w:pPr>
    </w:p>
    <w:p w14:paraId="3E9B4A41" w14:textId="77777777" w:rsidR="00DD71FA" w:rsidRPr="00DD71FA" w:rsidRDefault="00DD71FA" w:rsidP="00DD71FA">
      <w:pPr>
        <w:pStyle w:val="HeadingH3"/>
        <w:rPr>
          <w:u w:val="single"/>
        </w:rPr>
      </w:pPr>
      <w:r w:rsidRPr="00DD71FA">
        <w:rPr>
          <w:u w:val="single"/>
        </w:rPr>
        <w:t>Part 1 – System Understanding &amp; Risk-Based QA Strategy (25%)</w:t>
      </w:r>
    </w:p>
    <w:p w14:paraId="667C8224" w14:textId="77777777" w:rsidR="00DD71FA" w:rsidRPr="00737904" w:rsidRDefault="00DD71FA" w:rsidP="00DD71FA">
      <w:pPr>
        <w:spacing w:before="100" w:beforeAutospacing="1" w:after="100" w:afterAutospacing="1" w:line="240" w:lineRule="auto"/>
        <w:outlineLvl w:val="2"/>
        <w:rPr>
          <w:rFonts w:ascii="Calibri" w:eastAsia="Times New Roman" w:hAnsi="Calibri" w:cs="Calibri"/>
          <w:b/>
          <w:bCs/>
          <w:kern w:val="0"/>
          <w14:ligatures w14:val="none"/>
        </w:rPr>
      </w:pPr>
      <w:r w:rsidRPr="00737904">
        <w:rPr>
          <w:rFonts w:ascii="Calibri" w:eastAsia="Times New Roman" w:hAnsi="Calibri" w:cs="Calibri"/>
          <w:b/>
          <w:bCs/>
          <w:kern w:val="0"/>
          <w14:ligatures w14:val="none"/>
        </w:rPr>
        <w:t>1. Explain the System</w:t>
      </w:r>
    </w:p>
    <w:p w14:paraId="519999CF"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Imagine a new QA engineer joins your team tomorrow.</w:t>
      </w:r>
    </w:p>
    <w:p w14:paraId="0CAE8846"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Explain the system end-to-end.</w:t>
      </w:r>
    </w:p>
    <w:p w14:paraId="1EAE9264"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Your explanation should include:</w:t>
      </w:r>
    </w:p>
    <w:p w14:paraId="2A32B935" w14:textId="77777777" w:rsidR="00DD71FA" w:rsidRPr="00737904" w:rsidRDefault="00DD71FA" w:rsidP="00DD71FA">
      <w:pPr>
        <w:numPr>
          <w:ilvl w:val="0"/>
          <w:numId w:val="6"/>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The responsibility of each major component </w:t>
      </w:r>
    </w:p>
    <w:p w14:paraId="76F7E68A" w14:textId="77777777" w:rsidR="00DD71FA" w:rsidRPr="00737904" w:rsidRDefault="00DD71FA" w:rsidP="00DD71FA">
      <w:pPr>
        <w:numPr>
          <w:ilvl w:val="0"/>
          <w:numId w:val="6"/>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How data flows through the system </w:t>
      </w:r>
    </w:p>
    <w:p w14:paraId="1F54367E" w14:textId="77777777" w:rsidR="00DD71FA" w:rsidRPr="00737904" w:rsidRDefault="00DD71FA" w:rsidP="00DD71FA">
      <w:pPr>
        <w:numPr>
          <w:ilvl w:val="0"/>
          <w:numId w:val="6"/>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Which interactions are synchronous vs. asynchronous </w:t>
      </w:r>
    </w:p>
    <w:p w14:paraId="7CBB4B13" w14:textId="77777777" w:rsidR="00DD71FA" w:rsidRPr="00737904" w:rsidRDefault="00DD71FA" w:rsidP="00DD71FA">
      <w:pPr>
        <w:numPr>
          <w:ilvl w:val="0"/>
          <w:numId w:val="6"/>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The three highest-risk failure points in the architecture, and why </w:t>
      </w:r>
    </w:p>
    <w:p w14:paraId="383C06CC"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b/>
          <w:bCs/>
          <w:kern w:val="0"/>
          <w14:ligatures w14:val="none"/>
        </w:rPr>
        <w:t>Limit: 500 words</w:t>
      </w:r>
    </w:p>
    <w:p w14:paraId="71DD935A" w14:textId="77777777" w:rsidR="00DD71FA" w:rsidRPr="00737904" w:rsidRDefault="00DD71FA" w:rsidP="00DD71FA">
      <w:pPr>
        <w:spacing w:after="0" w:line="240" w:lineRule="auto"/>
        <w:rPr>
          <w:rFonts w:ascii="Calibri" w:eastAsia="Times New Roman" w:hAnsi="Calibri" w:cs="Calibri"/>
          <w:kern w:val="0"/>
          <w14:ligatures w14:val="none"/>
        </w:rPr>
      </w:pPr>
    </w:p>
    <w:p w14:paraId="5C6ADC54" w14:textId="77777777" w:rsidR="00DD71FA" w:rsidRPr="00737904" w:rsidRDefault="00DD71FA" w:rsidP="00DD71FA">
      <w:pPr>
        <w:spacing w:before="100" w:beforeAutospacing="1" w:after="100" w:afterAutospacing="1" w:line="240" w:lineRule="auto"/>
        <w:outlineLvl w:val="2"/>
        <w:rPr>
          <w:rFonts w:ascii="Calibri" w:eastAsia="Times New Roman" w:hAnsi="Calibri" w:cs="Calibri"/>
          <w:b/>
          <w:bCs/>
          <w:kern w:val="0"/>
          <w14:ligatures w14:val="none"/>
        </w:rPr>
      </w:pPr>
      <w:r w:rsidRPr="00737904">
        <w:rPr>
          <w:rFonts w:ascii="Calibri" w:eastAsia="Times New Roman" w:hAnsi="Calibri" w:cs="Calibri"/>
          <w:b/>
          <w:bCs/>
          <w:kern w:val="0"/>
          <w14:ligatures w14:val="none"/>
        </w:rPr>
        <w:t>2. Design the QA Strategy</w:t>
      </w:r>
    </w:p>
    <w:p w14:paraId="0A936D4B"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Design a high-level QA strategy for this system.</w:t>
      </w:r>
    </w:p>
    <w:p w14:paraId="54D48380"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For each test layer, explain:</w:t>
      </w:r>
    </w:p>
    <w:p w14:paraId="77C5BA9C" w14:textId="77777777" w:rsidR="00DD71FA" w:rsidRPr="00737904" w:rsidRDefault="00DD71FA" w:rsidP="00DD71FA">
      <w:pPr>
        <w:numPr>
          <w:ilvl w:val="0"/>
          <w:numId w:val="7"/>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What it validates </w:t>
      </w:r>
    </w:p>
    <w:p w14:paraId="7794EF33" w14:textId="77777777" w:rsidR="00DD71FA" w:rsidRPr="00737904" w:rsidRDefault="00DD71FA" w:rsidP="00DD71FA">
      <w:pPr>
        <w:numPr>
          <w:ilvl w:val="0"/>
          <w:numId w:val="7"/>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Why it exists </w:t>
      </w:r>
    </w:p>
    <w:p w14:paraId="27A97363" w14:textId="77777777" w:rsidR="00DD71FA" w:rsidRPr="00737904" w:rsidRDefault="00DD71FA" w:rsidP="00DD71FA">
      <w:pPr>
        <w:numPr>
          <w:ilvl w:val="0"/>
          <w:numId w:val="7"/>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Who should own it (developers, QA, or shared ownership) </w:t>
      </w:r>
    </w:p>
    <w:p w14:paraId="2ABC5A2F"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Consider:</w:t>
      </w:r>
    </w:p>
    <w:p w14:paraId="16DC7FEA" w14:textId="77777777" w:rsidR="00DD71FA" w:rsidRPr="00737904" w:rsidRDefault="00DD71FA" w:rsidP="00DD71FA">
      <w:pPr>
        <w:numPr>
          <w:ilvl w:val="0"/>
          <w:numId w:val="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Unit </w:t>
      </w:r>
    </w:p>
    <w:p w14:paraId="2423E862" w14:textId="77777777" w:rsidR="00DD71FA" w:rsidRPr="00737904" w:rsidRDefault="00DD71FA" w:rsidP="00DD71FA">
      <w:pPr>
        <w:numPr>
          <w:ilvl w:val="0"/>
          <w:numId w:val="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Integration </w:t>
      </w:r>
    </w:p>
    <w:p w14:paraId="1096D02C" w14:textId="77777777" w:rsidR="00DD71FA" w:rsidRPr="00737904" w:rsidRDefault="00DD71FA" w:rsidP="00DD71FA">
      <w:pPr>
        <w:numPr>
          <w:ilvl w:val="0"/>
          <w:numId w:val="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API </w:t>
      </w:r>
    </w:p>
    <w:p w14:paraId="04BCCFED" w14:textId="77777777" w:rsidR="00DD71FA" w:rsidRPr="00737904" w:rsidRDefault="00DD71FA" w:rsidP="00DD71FA">
      <w:pPr>
        <w:numPr>
          <w:ilvl w:val="0"/>
          <w:numId w:val="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SDK / Browser </w:t>
      </w:r>
    </w:p>
    <w:p w14:paraId="5A816374" w14:textId="77777777" w:rsidR="00DD71FA" w:rsidRPr="00737904" w:rsidRDefault="00DD71FA" w:rsidP="00DD71FA">
      <w:pPr>
        <w:numPr>
          <w:ilvl w:val="0"/>
          <w:numId w:val="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WebSocket </w:t>
      </w:r>
    </w:p>
    <w:p w14:paraId="30D1475D" w14:textId="77777777" w:rsidR="00DD71FA" w:rsidRPr="00737904" w:rsidRDefault="00DD71FA" w:rsidP="00DD71FA">
      <w:pPr>
        <w:numPr>
          <w:ilvl w:val="0"/>
          <w:numId w:val="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UI </w:t>
      </w:r>
    </w:p>
    <w:p w14:paraId="67AB75AD" w14:textId="77777777" w:rsidR="00DD71FA" w:rsidRPr="00737904" w:rsidRDefault="00DD71FA" w:rsidP="00DD71FA">
      <w:pPr>
        <w:numPr>
          <w:ilvl w:val="0"/>
          <w:numId w:val="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End-to-End </w:t>
      </w:r>
    </w:p>
    <w:p w14:paraId="37CE6536" w14:textId="77777777" w:rsidR="00DD71FA" w:rsidRPr="00737904" w:rsidRDefault="00DD71FA" w:rsidP="00DD71FA">
      <w:pPr>
        <w:numPr>
          <w:ilvl w:val="0"/>
          <w:numId w:val="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Smoke </w:t>
      </w:r>
    </w:p>
    <w:p w14:paraId="040D89A9" w14:textId="77777777" w:rsidR="00DD71FA" w:rsidRPr="00737904" w:rsidRDefault="00DD71FA" w:rsidP="00DD71FA">
      <w:pPr>
        <w:numPr>
          <w:ilvl w:val="0"/>
          <w:numId w:val="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Regression </w:t>
      </w:r>
    </w:p>
    <w:p w14:paraId="1666BEFC" w14:textId="77777777" w:rsidR="00DD71FA" w:rsidRPr="00737904" w:rsidRDefault="00DD71FA" w:rsidP="00DD71FA">
      <w:pPr>
        <w:numPr>
          <w:ilvl w:val="0"/>
          <w:numId w:val="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Performance </w:t>
      </w:r>
    </w:p>
    <w:p w14:paraId="7EB991ED" w14:textId="77777777" w:rsidR="00DD71FA" w:rsidRPr="00737904" w:rsidRDefault="00DD71FA" w:rsidP="00DD71FA">
      <w:pPr>
        <w:numPr>
          <w:ilvl w:val="0"/>
          <w:numId w:val="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Production Monitoring </w:t>
      </w:r>
    </w:p>
    <w:p w14:paraId="30201CC5"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Also describe:</w:t>
      </w:r>
    </w:p>
    <w:p w14:paraId="5AFC8C27" w14:textId="77777777" w:rsidR="00DD71FA" w:rsidRPr="00737904" w:rsidRDefault="00DD71FA" w:rsidP="00DD71FA">
      <w:pPr>
        <w:numPr>
          <w:ilvl w:val="0"/>
          <w:numId w:val="9"/>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Which tests should run on every Pull Request </w:t>
      </w:r>
    </w:p>
    <w:p w14:paraId="2599A529" w14:textId="77777777" w:rsidR="00DD71FA" w:rsidRPr="00737904" w:rsidRDefault="00DD71FA" w:rsidP="00DD71FA">
      <w:pPr>
        <w:numPr>
          <w:ilvl w:val="0"/>
          <w:numId w:val="9"/>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Which before every release </w:t>
      </w:r>
    </w:p>
    <w:p w14:paraId="1261EC71" w14:textId="77777777" w:rsidR="00DD71FA" w:rsidRPr="00737904" w:rsidRDefault="00DD71FA" w:rsidP="00DD71FA">
      <w:pPr>
        <w:numPr>
          <w:ilvl w:val="0"/>
          <w:numId w:val="9"/>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Which continuously in production </w:t>
      </w:r>
    </w:p>
    <w:p w14:paraId="51B856A9"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b/>
          <w:bCs/>
          <w:kern w:val="0"/>
          <w14:ligatures w14:val="none"/>
        </w:rPr>
        <w:t>Limit: 700 words</w:t>
      </w:r>
    </w:p>
    <w:p w14:paraId="27E1604C" w14:textId="77777777" w:rsidR="00DD71FA" w:rsidRPr="00737904" w:rsidRDefault="00DD71FA" w:rsidP="00DD71FA">
      <w:pPr>
        <w:spacing w:after="0" w:line="240" w:lineRule="auto"/>
        <w:rPr>
          <w:rFonts w:ascii="Calibri" w:eastAsia="Times New Roman" w:hAnsi="Calibri" w:cs="Calibri"/>
          <w:kern w:val="0"/>
          <w14:ligatures w14:val="none"/>
        </w:rPr>
      </w:pPr>
    </w:p>
    <w:p w14:paraId="0C38015B" w14:textId="77777777" w:rsidR="00DD71FA" w:rsidRPr="00737904" w:rsidRDefault="00DD71FA" w:rsidP="00DD71FA">
      <w:pPr>
        <w:spacing w:before="100" w:beforeAutospacing="1" w:after="100" w:afterAutospacing="1" w:line="240" w:lineRule="auto"/>
        <w:outlineLvl w:val="2"/>
        <w:rPr>
          <w:rFonts w:ascii="Calibri" w:eastAsia="Times New Roman" w:hAnsi="Calibri" w:cs="Calibri"/>
          <w:b/>
          <w:bCs/>
          <w:kern w:val="0"/>
          <w14:ligatures w14:val="none"/>
        </w:rPr>
      </w:pPr>
      <w:r w:rsidRPr="00737904">
        <w:rPr>
          <w:rFonts w:ascii="Calibri" w:eastAsia="Times New Roman" w:hAnsi="Calibri" w:cs="Calibri"/>
          <w:b/>
          <w:bCs/>
          <w:kern w:val="0"/>
          <w14:ligatures w14:val="none"/>
        </w:rPr>
        <w:lastRenderedPageBreak/>
        <w:t>3. Release Prioritization</w:t>
      </w:r>
    </w:p>
    <w:p w14:paraId="5B98A6F2"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Production has become unstable.</w:t>
      </w:r>
    </w:p>
    <w:p w14:paraId="0A49762C"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You have time to validate only </w:t>
      </w:r>
      <w:r w:rsidRPr="00737904">
        <w:rPr>
          <w:rFonts w:ascii="Calibri" w:eastAsia="Times New Roman" w:hAnsi="Calibri" w:cs="Calibri"/>
          <w:b/>
          <w:bCs/>
          <w:kern w:val="0"/>
          <w14:ligatures w14:val="none"/>
        </w:rPr>
        <w:t>three</w:t>
      </w:r>
      <w:r w:rsidRPr="00737904">
        <w:rPr>
          <w:rFonts w:ascii="Calibri" w:eastAsia="Times New Roman" w:hAnsi="Calibri" w:cs="Calibri"/>
          <w:kern w:val="0"/>
          <w14:ligatures w14:val="none"/>
        </w:rPr>
        <w:t xml:space="preserve"> areas before releasing a hotfix.</w:t>
      </w:r>
    </w:p>
    <w:p w14:paraId="3F472ACF"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For each area:</w:t>
      </w:r>
    </w:p>
    <w:p w14:paraId="28422337" w14:textId="77777777" w:rsidR="00DD71FA" w:rsidRPr="00737904" w:rsidRDefault="00DD71FA" w:rsidP="00DD71FA">
      <w:pPr>
        <w:numPr>
          <w:ilvl w:val="0"/>
          <w:numId w:val="10"/>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What would you validate? </w:t>
      </w:r>
    </w:p>
    <w:p w14:paraId="0C4DAA8F" w14:textId="77777777" w:rsidR="00DD71FA" w:rsidRPr="00737904" w:rsidRDefault="00DD71FA" w:rsidP="00DD71FA">
      <w:pPr>
        <w:numPr>
          <w:ilvl w:val="0"/>
          <w:numId w:val="10"/>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What risk does it reduce? </w:t>
      </w:r>
    </w:p>
    <w:p w14:paraId="1A94DE8F" w14:textId="77777777" w:rsidR="00DD71FA" w:rsidRPr="00737904" w:rsidRDefault="00DD71FA" w:rsidP="00DD71FA">
      <w:pPr>
        <w:numPr>
          <w:ilvl w:val="0"/>
          <w:numId w:val="10"/>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Why is it more important than the areas you did not choose? </w:t>
      </w:r>
    </w:p>
    <w:p w14:paraId="5C2AC6AD"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b/>
          <w:bCs/>
          <w:kern w:val="0"/>
          <w14:ligatures w14:val="none"/>
        </w:rPr>
        <w:t>Limit: 300 words</w:t>
      </w:r>
    </w:p>
    <w:p w14:paraId="7014B38F" w14:textId="77777777" w:rsidR="00DD71FA" w:rsidRDefault="00DD71FA" w:rsidP="00DD71FA">
      <w:pPr>
        <w:spacing w:after="0" w:line="240" w:lineRule="auto"/>
        <w:rPr>
          <w:rFonts w:ascii="Calibri" w:eastAsia="Times New Roman" w:hAnsi="Calibri" w:cs="Calibri"/>
          <w:kern w:val="0"/>
          <w14:ligatures w14:val="none"/>
        </w:rPr>
      </w:pPr>
    </w:p>
    <w:p w14:paraId="6539778C" w14:textId="77777777" w:rsidR="00DD71FA" w:rsidRDefault="00DD71FA" w:rsidP="00DD71FA">
      <w:pPr>
        <w:spacing w:after="0" w:line="240" w:lineRule="auto"/>
        <w:rPr>
          <w:rFonts w:ascii="Calibri" w:eastAsia="Times New Roman" w:hAnsi="Calibri" w:cs="Calibri"/>
          <w:kern w:val="0"/>
          <w14:ligatures w14:val="none"/>
        </w:rPr>
      </w:pPr>
    </w:p>
    <w:p w14:paraId="68AC26C6" w14:textId="77777777" w:rsidR="00DD71FA" w:rsidRDefault="00DD71FA" w:rsidP="00DD71FA">
      <w:pPr>
        <w:spacing w:after="0" w:line="240" w:lineRule="auto"/>
        <w:rPr>
          <w:rFonts w:ascii="Calibri" w:eastAsia="Times New Roman" w:hAnsi="Calibri" w:cs="Calibri"/>
          <w:kern w:val="0"/>
          <w14:ligatures w14:val="none"/>
        </w:rPr>
      </w:pPr>
    </w:p>
    <w:p w14:paraId="2F586FDE" w14:textId="77777777" w:rsidR="00DD71FA" w:rsidRDefault="00DD71FA" w:rsidP="00DD71FA">
      <w:pPr>
        <w:spacing w:after="0" w:line="240" w:lineRule="auto"/>
        <w:rPr>
          <w:rFonts w:ascii="Calibri" w:eastAsia="Times New Roman" w:hAnsi="Calibri" w:cs="Calibri"/>
          <w:kern w:val="0"/>
          <w14:ligatures w14:val="none"/>
        </w:rPr>
      </w:pPr>
    </w:p>
    <w:p w14:paraId="6EC86DBD" w14:textId="77777777" w:rsidR="00DD71FA" w:rsidRDefault="00DD71FA" w:rsidP="00DD71FA">
      <w:pPr>
        <w:spacing w:after="0" w:line="240" w:lineRule="auto"/>
        <w:rPr>
          <w:rFonts w:ascii="Calibri" w:eastAsia="Times New Roman" w:hAnsi="Calibri" w:cs="Calibri"/>
          <w:kern w:val="0"/>
          <w14:ligatures w14:val="none"/>
        </w:rPr>
      </w:pPr>
    </w:p>
    <w:p w14:paraId="1A26E08D" w14:textId="77777777" w:rsidR="00DD71FA" w:rsidRDefault="00DD71FA" w:rsidP="00DD71FA">
      <w:pPr>
        <w:spacing w:after="0" w:line="240" w:lineRule="auto"/>
        <w:rPr>
          <w:rFonts w:ascii="Calibri" w:eastAsia="Times New Roman" w:hAnsi="Calibri" w:cs="Calibri"/>
          <w:kern w:val="0"/>
          <w14:ligatures w14:val="none"/>
        </w:rPr>
      </w:pPr>
    </w:p>
    <w:p w14:paraId="6081427C" w14:textId="77777777" w:rsidR="00DD71FA" w:rsidRDefault="00DD71FA" w:rsidP="00DD71FA">
      <w:pPr>
        <w:spacing w:after="0" w:line="240" w:lineRule="auto"/>
        <w:rPr>
          <w:rFonts w:ascii="Calibri" w:eastAsia="Times New Roman" w:hAnsi="Calibri" w:cs="Calibri"/>
          <w:kern w:val="0"/>
          <w14:ligatures w14:val="none"/>
        </w:rPr>
      </w:pPr>
    </w:p>
    <w:p w14:paraId="59E070E7" w14:textId="77777777" w:rsidR="00DD71FA" w:rsidRDefault="00DD71FA" w:rsidP="00DD71FA">
      <w:pPr>
        <w:spacing w:after="0" w:line="240" w:lineRule="auto"/>
        <w:rPr>
          <w:rFonts w:ascii="Calibri" w:eastAsia="Times New Roman" w:hAnsi="Calibri" w:cs="Calibri"/>
          <w:kern w:val="0"/>
          <w14:ligatures w14:val="none"/>
        </w:rPr>
      </w:pPr>
    </w:p>
    <w:p w14:paraId="1258304D" w14:textId="77777777" w:rsidR="00DD71FA" w:rsidRDefault="00DD71FA" w:rsidP="00DD71FA">
      <w:pPr>
        <w:spacing w:after="0" w:line="240" w:lineRule="auto"/>
        <w:rPr>
          <w:rFonts w:ascii="Calibri" w:eastAsia="Times New Roman" w:hAnsi="Calibri" w:cs="Calibri"/>
          <w:kern w:val="0"/>
          <w14:ligatures w14:val="none"/>
        </w:rPr>
      </w:pPr>
    </w:p>
    <w:p w14:paraId="5C41C067" w14:textId="77777777" w:rsidR="00DD71FA" w:rsidRDefault="00DD71FA" w:rsidP="00DD71FA">
      <w:pPr>
        <w:spacing w:after="0" w:line="240" w:lineRule="auto"/>
        <w:rPr>
          <w:rFonts w:ascii="Calibri" w:eastAsia="Times New Roman" w:hAnsi="Calibri" w:cs="Calibri"/>
          <w:kern w:val="0"/>
          <w14:ligatures w14:val="none"/>
        </w:rPr>
      </w:pPr>
    </w:p>
    <w:p w14:paraId="617F25BA" w14:textId="77777777" w:rsidR="00DD71FA" w:rsidRDefault="00DD71FA" w:rsidP="00DD71FA">
      <w:pPr>
        <w:spacing w:after="0" w:line="240" w:lineRule="auto"/>
        <w:rPr>
          <w:rFonts w:ascii="Calibri" w:eastAsia="Times New Roman" w:hAnsi="Calibri" w:cs="Calibri"/>
          <w:kern w:val="0"/>
          <w14:ligatures w14:val="none"/>
        </w:rPr>
      </w:pPr>
    </w:p>
    <w:p w14:paraId="65D74981" w14:textId="77777777" w:rsidR="00DD71FA" w:rsidRDefault="00DD71FA" w:rsidP="00DD71FA">
      <w:pPr>
        <w:spacing w:after="0" w:line="240" w:lineRule="auto"/>
        <w:rPr>
          <w:rFonts w:ascii="Calibri" w:eastAsia="Times New Roman" w:hAnsi="Calibri" w:cs="Calibri"/>
          <w:kern w:val="0"/>
          <w14:ligatures w14:val="none"/>
        </w:rPr>
      </w:pPr>
    </w:p>
    <w:p w14:paraId="0F2BBA26" w14:textId="77777777" w:rsidR="00DD71FA" w:rsidRDefault="00DD71FA" w:rsidP="00DD71FA">
      <w:pPr>
        <w:spacing w:after="0" w:line="240" w:lineRule="auto"/>
        <w:rPr>
          <w:rFonts w:ascii="Calibri" w:eastAsia="Times New Roman" w:hAnsi="Calibri" w:cs="Calibri"/>
          <w:kern w:val="0"/>
          <w14:ligatures w14:val="none"/>
        </w:rPr>
      </w:pPr>
    </w:p>
    <w:p w14:paraId="1B9106F1" w14:textId="77777777" w:rsidR="00DD71FA" w:rsidRDefault="00DD71FA" w:rsidP="00DD71FA">
      <w:pPr>
        <w:spacing w:after="0" w:line="240" w:lineRule="auto"/>
        <w:rPr>
          <w:rFonts w:ascii="Calibri" w:eastAsia="Times New Roman" w:hAnsi="Calibri" w:cs="Calibri"/>
          <w:kern w:val="0"/>
          <w14:ligatures w14:val="none"/>
        </w:rPr>
      </w:pPr>
    </w:p>
    <w:p w14:paraId="25C41BCD" w14:textId="77777777" w:rsidR="00DD71FA" w:rsidRDefault="00DD71FA" w:rsidP="00DD71FA">
      <w:pPr>
        <w:spacing w:after="0" w:line="240" w:lineRule="auto"/>
        <w:rPr>
          <w:rFonts w:ascii="Calibri" w:eastAsia="Times New Roman" w:hAnsi="Calibri" w:cs="Calibri"/>
          <w:kern w:val="0"/>
          <w14:ligatures w14:val="none"/>
        </w:rPr>
      </w:pPr>
    </w:p>
    <w:p w14:paraId="6F6B4F8D" w14:textId="77777777" w:rsidR="00DD71FA" w:rsidRDefault="00DD71FA" w:rsidP="00DD71FA">
      <w:pPr>
        <w:spacing w:after="0" w:line="240" w:lineRule="auto"/>
        <w:rPr>
          <w:rFonts w:ascii="Calibri" w:eastAsia="Times New Roman" w:hAnsi="Calibri" w:cs="Calibri"/>
          <w:kern w:val="0"/>
          <w14:ligatures w14:val="none"/>
        </w:rPr>
      </w:pPr>
    </w:p>
    <w:p w14:paraId="02D7CA63" w14:textId="77777777" w:rsidR="00DD71FA" w:rsidRDefault="00DD71FA" w:rsidP="00DD71FA">
      <w:pPr>
        <w:spacing w:after="0" w:line="240" w:lineRule="auto"/>
        <w:rPr>
          <w:rFonts w:ascii="Calibri" w:eastAsia="Times New Roman" w:hAnsi="Calibri" w:cs="Calibri"/>
          <w:kern w:val="0"/>
          <w14:ligatures w14:val="none"/>
        </w:rPr>
      </w:pPr>
    </w:p>
    <w:p w14:paraId="2B7BFCAD" w14:textId="77777777" w:rsidR="00DD71FA" w:rsidRDefault="00DD71FA" w:rsidP="00DD71FA">
      <w:pPr>
        <w:spacing w:after="0" w:line="240" w:lineRule="auto"/>
        <w:rPr>
          <w:rFonts w:ascii="Calibri" w:eastAsia="Times New Roman" w:hAnsi="Calibri" w:cs="Calibri"/>
          <w:kern w:val="0"/>
          <w14:ligatures w14:val="none"/>
        </w:rPr>
      </w:pPr>
    </w:p>
    <w:p w14:paraId="4E9941FB" w14:textId="77777777" w:rsidR="00DD71FA" w:rsidRDefault="00DD71FA" w:rsidP="00DD71FA">
      <w:pPr>
        <w:spacing w:after="0" w:line="240" w:lineRule="auto"/>
        <w:rPr>
          <w:rFonts w:ascii="Calibri" w:eastAsia="Times New Roman" w:hAnsi="Calibri" w:cs="Calibri"/>
          <w:kern w:val="0"/>
          <w14:ligatures w14:val="none"/>
        </w:rPr>
      </w:pPr>
    </w:p>
    <w:p w14:paraId="68850F73" w14:textId="77777777" w:rsidR="00DD71FA" w:rsidRDefault="00DD71FA" w:rsidP="00DD71FA">
      <w:pPr>
        <w:spacing w:after="0" w:line="240" w:lineRule="auto"/>
        <w:rPr>
          <w:rFonts w:ascii="Calibri" w:eastAsia="Times New Roman" w:hAnsi="Calibri" w:cs="Calibri"/>
          <w:kern w:val="0"/>
          <w14:ligatures w14:val="none"/>
        </w:rPr>
      </w:pPr>
    </w:p>
    <w:p w14:paraId="53AEA3BD" w14:textId="77777777" w:rsidR="00DD71FA" w:rsidRDefault="00DD71FA" w:rsidP="00DD71FA">
      <w:pPr>
        <w:spacing w:after="0" w:line="240" w:lineRule="auto"/>
        <w:rPr>
          <w:rFonts w:ascii="Calibri" w:eastAsia="Times New Roman" w:hAnsi="Calibri" w:cs="Calibri"/>
          <w:kern w:val="0"/>
          <w14:ligatures w14:val="none"/>
        </w:rPr>
      </w:pPr>
    </w:p>
    <w:p w14:paraId="6DCC7840" w14:textId="77777777" w:rsidR="00DD71FA" w:rsidRDefault="00DD71FA" w:rsidP="00DD71FA">
      <w:pPr>
        <w:spacing w:after="0" w:line="240" w:lineRule="auto"/>
        <w:rPr>
          <w:rFonts w:ascii="Calibri" w:eastAsia="Times New Roman" w:hAnsi="Calibri" w:cs="Calibri"/>
          <w:kern w:val="0"/>
          <w14:ligatures w14:val="none"/>
        </w:rPr>
      </w:pPr>
    </w:p>
    <w:p w14:paraId="582E3359" w14:textId="77777777" w:rsidR="00DD71FA" w:rsidRDefault="00DD71FA" w:rsidP="00DD71FA">
      <w:pPr>
        <w:spacing w:after="0" w:line="240" w:lineRule="auto"/>
        <w:rPr>
          <w:rFonts w:ascii="Calibri" w:eastAsia="Times New Roman" w:hAnsi="Calibri" w:cs="Calibri"/>
          <w:kern w:val="0"/>
          <w14:ligatures w14:val="none"/>
        </w:rPr>
      </w:pPr>
    </w:p>
    <w:p w14:paraId="7F74C029" w14:textId="77777777" w:rsidR="00DD71FA" w:rsidRDefault="00DD71FA" w:rsidP="00DD71FA">
      <w:pPr>
        <w:spacing w:after="0" w:line="240" w:lineRule="auto"/>
        <w:rPr>
          <w:rFonts w:ascii="Calibri" w:eastAsia="Times New Roman" w:hAnsi="Calibri" w:cs="Calibri"/>
          <w:kern w:val="0"/>
          <w14:ligatures w14:val="none"/>
        </w:rPr>
      </w:pPr>
    </w:p>
    <w:p w14:paraId="3CFCD523" w14:textId="77777777" w:rsidR="00DD71FA" w:rsidRDefault="00DD71FA" w:rsidP="00DD71FA">
      <w:pPr>
        <w:spacing w:after="0" w:line="240" w:lineRule="auto"/>
        <w:rPr>
          <w:rFonts w:ascii="Calibri" w:eastAsia="Times New Roman" w:hAnsi="Calibri" w:cs="Calibri"/>
          <w:kern w:val="0"/>
          <w14:ligatures w14:val="none"/>
        </w:rPr>
      </w:pPr>
    </w:p>
    <w:p w14:paraId="4A897D4D" w14:textId="77777777" w:rsidR="00DD71FA" w:rsidRDefault="00DD71FA" w:rsidP="00DD71FA">
      <w:pPr>
        <w:spacing w:after="0" w:line="240" w:lineRule="auto"/>
        <w:rPr>
          <w:rFonts w:ascii="Calibri" w:eastAsia="Times New Roman" w:hAnsi="Calibri" w:cs="Calibri"/>
          <w:kern w:val="0"/>
          <w14:ligatures w14:val="none"/>
        </w:rPr>
      </w:pPr>
    </w:p>
    <w:p w14:paraId="1798C7CB" w14:textId="77777777" w:rsidR="00DD71FA" w:rsidRDefault="00DD71FA" w:rsidP="00DD71FA">
      <w:pPr>
        <w:spacing w:after="0" w:line="240" w:lineRule="auto"/>
        <w:rPr>
          <w:rFonts w:ascii="Calibri" w:eastAsia="Times New Roman" w:hAnsi="Calibri" w:cs="Calibri"/>
          <w:kern w:val="0"/>
          <w14:ligatures w14:val="none"/>
        </w:rPr>
      </w:pPr>
    </w:p>
    <w:p w14:paraId="5B3581E6" w14:textId="77777777" w:rsidR="00DD71FA" w:rsidRDefault="00DD71FA" w:rsidP="00DD71FA">
      <w:pPr>
        <w:spacing w:after="0" w:line="240" w:lineRule="auto"/>
        <w:rPr>
          <w:rFonts w:ascii="Calibri" w:eastAsia="Times New Roman" w:hAnsi="Calibri" w:cs="Calibri"/>
          <w:kern w:val="0"/>
          <w14:ligatures w14:val="none"/>
        </w:rPr>
      </w:pPr>
    </w:p>
    <w:p w14:paraId="2EC53583" w14:textId="77777777" w:rsidR="00DD71FA" w:rsidRDefault="00DD71FA" w:rsidP="00DD71FA">
      <w:pPr>
        <w:spacing w:after="0" w:line="240" w:lineRule="auto"/>
        <w:rPr>
          <w:rFonts w:ascii="Calibri" w:eastAsia="Times New Roman" w:hAnsi="Calibri" w:cs="Calibri"/>
          <w:kern w:val="0"/>
          <w14:ligatures w14:val="none"/>
        </w:rPr>
      </w:pPr>
    </w:p>
    <w:p w14:paraId="5EA2BE13" w14:textId="77777777" w:rsidR="00DD71FA" w:rsidRDefault="00DD71FA" w:rsidP="00DD71FA">
      <w:pPr>
        <w:spacing w:after="0" w:line="240" w:lineRule="auto"/>
        <w:rPr>
          <w:rFonts w:ascii="Calibri" w:eastAsia="Times New Roman" w:hAnsi="Calibri" w:cs="Calibri"/>
          <w:kern w:val="0"/>
          <w14:ligatures w14:val="none"/>
        </w:rPr>
      </w:pPr>
    </w:p>
    <w:p w14:paraId="2462D6CA" w14:textId="77777777" w:rsidR="00DD71FA" w:rsidRDefault="00DD71FA" w:rsidP="00DD71FA">
      <w:pPr>
        <w:spacing w:after="0" w:line="240" w:lineRule="auto"/>
        <w:rPr>
          <w:rFonts w:ascii="Calibri" w:eastAsia="Times New Roman" w:hAnsi="Calibri" w:cs="Calibri"/>
          <w:kern w:val="0"/>
          <w14:ligatures w14:val="none"/>
        </w:rPr>
      </w:pPr>
    </w:p>
    <w:p w14:paraId="7ED6CED5" w14:textId="77777777" w:rsidR="00DD71FA" w:rsidRDefault="00DD71FA" w:rsidP="00DD71FA">
      <w:pPr>
        <w:spacing w:after="0" w:line="240" w:lineRule="auto"/>
        <w:rPr>
          <w:rFonts w:ascii="Calibri" w:eastAsia="Times New Roman" w:hAnsi="Calibri" w:cs="Calibri"/>
          <w:kern w:val="0"/>
          <w14:ligatures w14:val="none"/>
        </w:rPr>
      </w:pPr>
    </w:p>
    <w:p w14:paraId="11C9BE36" w14:textId="77777777" w:rsidR="00DD71FA" w:rsidRDefault="00DD71FA" w:rsidP="00DD71FA">
      <w:pPr>
        <w:spacing w:after="0" w:line="240" w:lineRule="auto"/>
        <w:rPr>
          <w:rFonts w:ascii="Calibri" w:eastAsia="Times New Roman" w:hAnsi="Calibri" w:cs="Calibri"/>
          <w:kern w:val="0"/>
          <w14:ligatures w14:val="none"/>
        </w:rPr>
      </w:pPr>
    </w:p>
    <w:p w14:paraId="0392E8A0" w14:textId="77777777" w:rsidR="00DD71FA" w:rsidRDefault="00DD71FA" w:rsidP="00DD71FA">
      <w:pPr>
        <w:spacing w:after="0" w:line="240" w:lineRule="auto"/>
        <w:rPr>
          <w:rFonts w:ascii="Calibri" w:eastAsia="Times New Roman" w:hAnsi="Calibri" w:cs="Calibri"/>
          <w:kern w:val="0"/>
          <w14:ligatures w14:val="none"/>
        </w:rPr>
      </w:pPr>
    </w:p>
    <w:p w14:paraId="35F2EEC9" w14:textId="77777777" w:rsidR="00DD71FA" w:rsidRDefault="00DD71FA" w:rsidP="00DD71FA">
      <w:pPr>
        <w:spacing w:after="0" w:line="240" w:lineRule="auto"/>
        <w:rPr>
          <w:rFonts w:ascii="Calibri" w:eastAsia="Times New Roman" w:hAnsi="Calibri" w:cs="Calibri"/>
          <w:kern w:val="0"/>
          <w14:ligatures w14:val="none"/>
        </w:rPr>
      </w:pPr>
    </w:p>
    <w:p w14:paraId="43BF5263" w14:textId="77777777" w:rsidR="00DD71FA" w:rsidRPr="00737904" w:rsidRDefault="00DD71FA" w:rsidP="00DD71FA">
      <w:pPr>
        <w:spacing w:after="0" w:line="240" w:lineRule="auto"/>
        <w:rPr>
          <w:rFonts w:ascii="Calibri" w:eastAsia="Times New Roman" w:hAnsi="Calibri" w:cs="Calibri"/>
          <w:kern w:val="0"/>
          <w14:ligatures w14:val="none"/>
        </w:rPr>
      </w:pPr>
    </w:p>
    <w:p w14:paraId="1DC870BD" w14:textId="77777777" w:rsidR="00DD71FA" w:rsidRDefault="00DD71FA" w:rsidP="00DD71FA">
      <w:pPr>
        <w:spacing w:before="100" w:beforeAutospacing="1" w:after="100" w:afterAutospacing="1" w:line="240" w:lineRule="auto"/>
        <w:jc w:val="center"/>
        <w:outlineLvl w:val="0"/>
        <w:rPr>
          <w:rFonts w:ascii="Calibri" w:eastAsia="Times New Roman" w:hAnsi="Calibri" w:cs="Calibri"/>
          <w:b/>
          <w:bCs/>
          <w:kern w:val="36"/>
          <w:sz w:val="28"/>
          <w:szCs w:val="28"/>
          <w:u w:val="single"/>
          <w14:ligatures w14:val="none"/>
        </w:rPr>
      </w:pPr>
    </w:p>
    <w:p w14:paraId="2D99D528" w14:textId="77777777" w:rsidR="00DD71FA" w:rsidRDefault="00DD71FA" w:rsidP="00DD71FA">
      <w:pPr>
        <w:pStyle w:val="HeadingH3"/>
        <w:jc w:val="center"/>
        <w:rPr>
          <w:u w:val="single"/>
        </w:rPr>
      </w:pPr>
      <w:r w:rsidRPr="00DD71FA">
        <w:rPr>
          <w:u w:val="single"/>
        </w:rPr>
        <w:lastRenderedPageBreak/>
        <w:t>Part 2 – AI-Assisted Test Engineering (20%)</w:t>
      </w:r>
    </w:p>
    <w:p w14:paraId="0FEE36CE" w14:textId="77777777" w:rsidR="00DD71FA" w:rsidRPr="00DD71FA" w:rsidRDefault="00DD71FA" w:rsidP="00DD71FA">
      <w:pPr>
        <w:pStyle w:val="HeadingH3"/>
        <w:jc w:val="center"/>
        <w:rPr>
          <w:u w:val="single"/>
        </w:rPr>
      </w:pPr>
    </w:p>
    <w:p w14:paraId="019338DA"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A developer asks AI to generate Playwright tests for popup delivery.</w:t>
      </w:r>
    </w:p>
    <w:p w14:paraId="07F8A418" w14:textId="77777777" w:rsidR="00DD71FA" w:rsidRPr="00737904" w:rsidRDefault="00DD71FA" w:rsidP="00DD71FA">
      <w:pPr>
        <w:spacing w:before="100" w:beforeAutospacing="1" w:after="100" w:afterAutospacing="1" w:line="240" w:lineRule="auto"/>
        <w:outlineLvl w:val="2"/>
        <w:rPr>
          <w:rFonts w:ascii="Calibri" w:eastAsia="Times New Roman" w:hAnsi="Calibri" w:cs="Calibri"/>
          <w:b/>
          <w:bCs/>
          <w:kern w:val="0"/>
          <w14:ligatures w14:val="none"/>
        </w:rPr>
      </w:pPr>
      <w:r w:rsidRPr="00737904">
        <w:rPr>
          <w:rFonts w:ascii="Calibri" w:eastAsia="Times New Roman" w:hAnsi="Calibri" w:cs="Calibri"/>
          <w:b/>
          <w:bCs/>
          <w:kern w:val="0"/>
          <w14:ligatures w14:val="none"/>
        </w:rPr>
        <w:t>1. Write Your Initial Prompt</w:t>
      </w:r>
    </w:p>
    <w:p w14:paraId="68BBD63A"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Write the prompt you would give an AI coding assistant.</w:t>
      </w:r>
    </w:p>
    <w:p w14:paraId="09166C8B"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Include:</w:t>
      </w:r>
    </w:p>
    <w:p w14:paraId="3C4EB6DC" w14:textId="77777777" w:rsidR="00DD71FA" w:rsidRPr="00737904" w:rsidRDefault="00DD71FA" w:rsidP="00DD71FA">
      <w:pPr>
        <w:numPr>
          <w:ilvl w:val="0"/>
          <w:numId w:val="11"/>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Relevant system context </w:t>
      </w:r>
    </w:p>
    <w:p w14:paraId="32C9EFC3" w14:textId="77777777" w:rsidR="00DD71FA" w:rsidRPr="00737904" w:rsidRDefault="00DD71FA" w:rsidP="00DD71FA">
      <w:pPr>
        <w:numPr>
          <w:ilvl w:val="0"/>
          <w:numId w:val="11"/>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Expected </w:t>
      </w:r>
      <w:proofErr w:type="spellStart"/>
      <w:r w:rsidRPr="00737904">
        <w:rPr>
          <w:rFonts w:ascii="Calibri" w:eastAsia="Times New Roman" w:hAnsi="Calibri" w:cs="Calibri"/>
          <w:kern w:val="0"/>
          <w14:ligatures w14:val="none"/>
        </w:rPr>
        <w:t>behavior</w:t>
      </w:r>
      <w:proofErr w:type="spellEnd"/>
      <w:r w:rsidRPr="00737904">
        <w:rPr>
          <w:rFonts w:ascii="Calibri" w:eastAsia="Times New Roman" w:hAnsi="Calibri" w:cs="Calibri"/>
          <w:kern w:val="0"/>
          <w14:ligatures w14:val="none"/>
        </w:rPr>
        <w:t xml:space="preserve"> </w:t>
      </w:r>
    </w:p>
    <w:p w14:paraId="07FFDD84" w14:textId="77777777" w:rsidR="00DD71FA" w:rsidRPr="00737904" w:rsidRDefault="00DD71FA" w:rsidP="00DD71FA">
      <w:pPr>
        <w:numPr>
          <w:ilvl w:val="0"/>
          <w:numId w:val="11"/>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Edge cases </w:t>
      </w:r>
    </w:p>
    <w:p w14:paraId="7DE1C3FA" w14:textId="77777777" w:rsidR="00DD71FA" w:rsidRPr="00737904" w:rsidRDefault="00DD71FA" w:rsidP="00DD71FA">
      <w:pPr>
        <w:numPr>
          <w:ilvl w:val="0"/>
          <w:numId w:val="11"/>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Coding standards </w:t>
      </w:r>
    </w:p>
    <w:p w14:paraId="59284268" w14:textId="77777777" w:rsidR="00DD71FA" w:rsidRPr="00737904" w:rsidRDefault="00DD71FA" w:rsidP="00DD71FA">
      <w:pPr>
        <w:numPr>
          <w:ilvl w:val="0"/>
          <w:numId w:val="11"/>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Assertion strategy </w:t>
      </w:r>
    </w:p>
    <w:p w14:paraId="788881E5" w14:textId="77777777" w:rsidR="00DD71FA" w:rsidRPr="00737904" w:rsidRDefault="00DD71FA" w:rsidP="00DD71FA">
      <w:pPr>
        <w:numPr>
          <w:ilvl w:val="0"/>
          <w:numId w:val="11"/>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Reliability expectations </w:t>
      </w:r>
    </w:p>
    <w:p w14:paraId="27EC2089" w14:textId="77777777" w:rsidR="00DD71FA" w:rsidRPr="00737904" w:rsidRDefault="00DD71FA" w:rsidP="00DD71FA">
      <w:pPr>
        <w:spacing w:after="0" w:line="240" w:lineRule="auto"/>
        <w:rPr>
          <w:rFonts w:ascii="Calibri" w:eastAsia="Times New Roman" w:hAnsi="Calibri" w:cs="Calibri"/>
          <w:kern w:val="0"/>
          <w14:ligatures w14:val="none"/>
        </w:rPr>
      </w:pPr>
    </w:p>
    <w:p w14:paraId="28A8E24A" w14:textId="77777777" w:rsidR="00DD71FA" w:rsidRPr="00737904" w:rsidRDefault="00DD71FA" w:rsidP="00DD71FA">
      <w:pPr>
        <w:spacing w:before="100" w:beforeAutospacing="1" w:after="100" w:afterAutospacing="1" w:line="240" w:lineRule="auto"/>
        <w:outlineLvl w:val="2"/>
        <w:rPr>
          <w:rFonts w:ascii="Calibri" w:eastAsia="Times New Roman" w:hAnsi="Calibri" w:cs="Calibri"/>
          <w:b/>
          <w:bCs/>
          <w:kern w:val="0"/>
          <w14:ligatures w14:val="none"/>
        </w:rPr>
      </w:pPr>
      <w:r w:rsidRPr="00737904">
        <w:rPr>
          <w:rFonts w:ascii="Calibri" w:eastAsia="Times New Roman" w:hAnsi="Calibri" w:cs="Calibri"/>
          <w:b/>
          <w:bCs/>
          <w:kern w:val="0"/>
          <w14:ligatures w14:val="none"/>
        </w:rPr>
        <w:t>2. Review the AI Output</w:t>
      </w:r>
    </w:p>
    <w:p w14:paraId="71FE0566"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The generated tests are flaky.</w:t>
      </w:r>
    </w:p>
    <w:p w14:paraId="39221610"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Describe:</w:t>
      </w:r>
    </w:p>
    <w:p w14:paraId="6BB52EF7" w14:textId="77777777" w:rsidR="00DD71FA" w:rsidRPr="00737904" w:rsidRDefault="00DD71FA" w:rsidP="00DD71FA">
      <w:pPr>
        <w:numPr>
          <w:ilvl w:val="0"/>
          <w:numId w:val="12"/>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What likely caused the flakiness </w:t>
      </w:r>
    </w:p>
    <w:p w14:paraId="20D79AB1" w14:textId="77777777" w:rsidR="00DD71FA" w:rsidRPr="00737904" w:rsidRDefault="00DD71FA" w:rsidP="00DD71FA">
      <w:pPr>
        <w:numPr>
          <w:ilvl w:val="0"/>
          <w:numId w:val="12"/>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How you would improve your prompt </w:t>
      </w:r>
    </w:p>
    <w:p w14:paraId="0A562D6E" w14:textId="77777777" w:rsidR="00DD71FA" w:rsidRPr="00737904" w:rsidRDefault="00DD71FA" w:rsidP="00DD71FA">
      <w:pPr>
        <w:numPr>
          <w:ilvl w:val="0"/>
          <w:numId w:val="12"/>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What additional context you would provide </w:t>
      </w:r>
    </w:p>
    <w:p w14:paraId="2719801F" w14:textId="77777777" w:rsidR="00DD71FA" w:rsidRPr="00737904" w:rsidRDefault="00DD71FA" w:rsidP="00DD71FA">
      <w:pPr>
        <w:numPr>
          <w:ilvl w:val="0"/>
          <w:numId w:val="12"/>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How you would iteratively work with AI </w:t>
      </w:r>
    </w:p>
    <w:p w14:paraId="1854F0B8" w14:textId="77777777" w:rsidR="00DD71FA" w:rsidRPr="00737904" w:rsidRDefault="00DD71FA" w:rsidP="00DD71FA">
      <w:pPr>
        <w:numPr>
          <w:ilvl w:val="0"/>
          <w:numId w:val="12"/>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How you would decide the tests are ready for production </w:t>
      </w:r>
    </w:p>
    <w:p w14:paraId="0DA372F3"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b/>
          <w:bCs/>
          <w:kern w:val="0"/>
          <w14:ligatures w14:val="none"/>
        </w:rPr>
        <w:t>Limit: 600 words (excluding the prompt)</w:t>
      </w:r>
    </w:p>
    <w:p w14:paraId="527D9F48" w14:textId="77777777" w:rsidR="00DD71FA" w:rsidRDefault="00DD71FA" w:rsidP="00DD71FA">
      <w:pPr>
        <w:spacing w:after="0" w:line="240" w:lineRule="auto"/>
        <w:rPr>
          <w:rFonts w:ascii="Calibri" w:eastAsia="Times New Roman" w:hAnsi="Calibri" w:cs="Calibri"/>
          <w:kern w:val="0"/>
          <w14:ligatures w14:val="none"/>
        </w:rPr>
      </w:pPr>
    </w:p>
    <w:p w14:paraId="3854602D" w14:textId="77777777" w:rsidR="00DD71FA" w:rsidRDefault="00DD71FA" w:rsidP="00DD71FA">
      <w:pPr>
        <w:spacing w:after="0" w:line="240" w:lineRule="auto"/>
        <w:rPr>
          <w:rFonts w:ascii="Calibri" w:eastAsia="Times New Roman" w:hAnsi="Calibri" w:cs="Calibri"/>
          <w:kern w:val="0"/>
          <w14:ligatures w14:val="none"/>
        </w:rPr>
      </w:pPr>
    </w:p>
    <w:p w14:paraId="17FA8214" w14:textId="77777777" w:rsidR="00DD71FA" w:rsidRDefault="00DD71FA" w:rsidP="00DD71FA">
      <w:pPr>
        <w:spacing w:after="0" w:line="240" w:lineRule="auto"/>
        <w:rPr>
          <w:rFonts w:ascii="Calibri" w:eastAsia="Times New Roman" w:hAnsi="Calibri" w:cs="Calibri"/>
          <w:kern w:val="0"/>
          <w14:ligatures w14:val="none"/>
        </w:rPr>
      </w:pPr>
    </w:p>
    <w:p w14:paraId="005D0A0B" w14:textId="77777777" w:rsidR="00DD71FA" w:rsidRDefault="00DD71FA" w:rsidP="00DD71FA">
      <w:pPr>
        <w:spacing w:after="0" w:line="240" w:lineRule="auto"/>
        <w:rPr>
          <w:rFonts w:ascii="Calibri" w:eastAsia="Times New Roman" w:hAnsi="Calibri" w:cs="Calibri"/>
          <w:kern w:val="0"/>
          <w14:ligatures w14:val="none"/>
        </w:rPr>
      </w:pPr>
    </w:p>
    <w:p w14:paraId="0C56F422" w14:textId="77777777" w:rsidR="00DD71FA" w:rsidRDefault="00DD71FA" w:rsidP="00DD71FA">
      <w:pPr>
        <w:spacing w:after="0" w:line="240" w:lineRule="auto"/>
        <w:rPr>
          <w:rFonts w:ascii="Calibri" w:eastAsia="Times New Roman" w:hAnsi="Calibri" w:cs="Calibri"/>
          <w:kern w:val="0"/>
          <w14:ligatures w14:val="none"/>
        </w:rPr>
      </w:pPr>
    </w:p>
    <w:p w14:paraId="7EE06F4D" w14:textId="77777777" w:rsidR="00DD71FA" w:rsidRDefault="00DD71FA" w:rsidP="00DD71FA">
      <w:pPr>
        <w:spacing w:after="0" w:line="240" w:lineRule="auto"/>
        <w:rPr>
          <w:rFonts w:ascii="Calibri" w:eastAsia="Times New Roman" w:hAnsi="Calibri" w:cs="Calibri"/>
          <w:kern w:val="0"/>
          <w14:ligatures w14:val="none"/>
        </w:rPr>
      </w:pPr>
    </w:p>
    <w:p w14:paraId="031AD8F9" w14:textId="77777777" w:rsidR="00DD71FA" w:rsidRDefault="00DD71FA" w:rsidP="00DD71FA">
      <w:pPr>
        <w:spacing w:after="0" w:line="240" w:lineRule="auto"/>
        <w:rPr>
          <w:rFonts w:ascii="Calibri" w:eastAsia="Times New Roman" w:hAnsi="Calibri" w:cs="Calibri"/>
          <w:kern w:val="0"/>
          <w14:ligatures w14:val="none"/>
        </w:rPr>
      </w:pPr>
    </w:p>
    <w:p w14:paraId="38028453" w14:textId="77777777" w:rsidR="00DD71FA" w:rsidRDefault="00DD71FA" w:rsidP="00DD71FA">
      <w:pPr>
        <w:spacing w:after="0" w:line="240" w:lineRule="auto"/>
        <w:rPr>
          <w:rFonts w:ascii="Calibri" w:eastAsia="Times New Roman" w:hAnsi="Calibri" w:cs="Calibri"/>
          <w:kern w:val="0"/>
          <w14:ligatures w14:val="none"/>
        </w:rPr>
      </w:pPr>
    </w:p>
    <w:p w14:paraId="539B4303" w14:textId="77777777" w:rsidR="00DD71FA" w:rsidRDefault="00DD71FA" w:rsidP="00DD71FA">
      <w:pPr>
        <w:spacing w:after="0" w:line="240" w:lineRule="auto"/>
        <w:rPr>
          <w:rFonts w:ascii="Calibri" w:eastAsia="Times New Roman" w:hAnsi="Calibri" w:cs="Calibri"/>
          <w:kern w:val="0"/>
          <w14:ligatures w14:val="none"/>
        </w:rPr>
      </w:pPr>
    </w:p>
    <w:p w14:paraId="0666B94A" w14:textId="77777777" w:rsidR="00DD71FA" w:rsidRDefault="00DD71FA" w:rsidP="00DD71FA">
      <w:pPr>
        <w:spacing w:after="0" w:line="240" w:lineRule="auto"/>
        <w:rPr>
          <w:rFonts w:ascii="Calibri" w:eastAsia="Times New Roman" w:hAnsi="Calibri" w:cs="Calibri"/>
          <w:kern w:val="0"/>
          <w14:ligatures w14:val="none"/>
        </w:rPr>
      </w:pPr>
    </w:p>
    <w:p w14:paraId="2DDEEE47" w14:textId="77777777" w:rsidR="00DD71FA" w:rsidRDefault="00DD71FA" w:rsidP="00DD71FA">
      <w:pPr>
        <w:spacing w:after="0" w:line="240" w:lineRule="auto"/>
        <w:rPr>
          <w:rFonts w:ascii="Calibri" w:eastAsia="Times New Roman" w:hAnsi="Calibri" w:cs="Calibri"/>
          <w:kern w:val="0"/>
          <w14:ligatures w14:val="none"/>
        </w:rPr>
      </w:pPr>
    </w:p>
    <w:p w14:paraId="5C67DB94" w14:textId="77777777" w:rsidR="00DD71FA" w:rsidRDefault="00DD71FA" w:rsidP="00DD71FA">
      <w:pPr>
        <w:spacing w:after="0" w:line="240" w:lineRule="auto"/>
        <w:rPr>
          <w:rFonts w:ascii="Calibri" w:eastAsia="Times New Roman" w:hAnsi="Calibri" w:cs="Calibri"/>
          <w:kern w:val="0"/>
          <w14:ligatures w14:val="none"/>
        </w:rPr>
      </w:pPr>
    </w:p>
    <w:p w14:paraId="175FA90A" w14:textId="77777777" w:rsidR="00DD71FA" w:rsidRDefault="00DD71FA" w:rsidP="00DD71FA">
      <w:pPr>
        <w:spacing w:after="0" w:line="240" w:lineRule="auto"/>
        <w:rPr>
          <w:rFonts w:ascii="Calibri" w:eastAsia="Times New Roman" w:hAnsi="Calibri" w:cs="Calibri"/>
          <w:kern w:val="0"/>
          <w14:ligatures w14:val="none"/>
        </w:rPr>
      </w:pPr>
    </w:p>
    <w:p w14:paraId="4BE4AA2A" w14:textId="77777777" w:rsidR="00DD71FA" w:rsidRDefault="00DD71FA" w:rsidP="00DD71FA">
      <w:pPr>
        <w:spacing w:after="0" w:line="240" w:lineRule="auto"/>
        <w:rPr>
          <w:rFonts w:ascii="Calibri" w:eastAsia="Times New Roman" w:hAnsi="Calibri" w:cs="Calibri"/>
          <w:kern w:val="0"/>
          <w14:ligatures w14:val="none"/>
        </w:rPr>
      </w:pPr>
    </w:p>
    <w:p w14:paraId="1E60FCAE" w14:textId="77777777" w:rsidR="00DD71FA" w:rsidRDefault="00DD71FA" w:rsidP="00DD71FA">
      <w:pPr>
        <w:spacing w:after="0" w:line="240" w:lineRule="auto"/>
        <w:rPr>
          <w:rFonts w:ascii="Calibri" w:eastAsia="Times New Roman" w:hAnsi="Calibri" w:cs="Calibri"/>
          <w:kern w:val="0"/>
          <w14:ligatures w14:val="none"/>
        </w:rPr>
      </w:pPr>
    </w:p>
    <w:p w14:paraId="09CA5683" w14:textId="77777777" w:rsidR="00DD71FA" w:rsidRDefault="00DD71FA" w:rsidP="00DD71FA">
      <w:pPr>
        <w:spacing w:after="0" w:line="240" w:lineRule="auto"/>
        <w:rPr>
          <w:rFonts w:ascii="Calibri" w:eastAsia="Times New Roman" w:hAnsi="Calibri" w:cs="Calibri"/>
          <w:kern w:val="0"/>
          <w14:ligatures w14:val="none"/>
        </w:rPr>
      </w:pPr>
    </w:p>
    <w:p w14:paraId="32659504" w14:textId="77777777" w:rsidR="00DD71FA" w:rsidRDefault="00DD71FA" w:rsidP="00DD71FA">
      <w:pPr>
        <w:spacing w:after="0" w:line="240" w:lineRule="auto"/>
        <w:rPr>
          <w:rFonts w:ascii="Calibri" w:eastAsia="Times New Roman" w:hAnsi="Calibri" w:cs="Calibri"/>
          <w:kern w:val="0"/>
          <w14:ligatures w14:val="none"/>
        </w:rPr>
      </w:pPr>
    </w:p>
    <w:p w14:paraId="7E12817B" w14:textId="77777777" w:rsidR="00DD71FA" w:rsidRPr="00737904" w:rsidRDefault="00DD71FA" w:rsidP="00DD71FA">
      <w:pPr>
        <w:spacing w:after="0" w:line="240" w:lineRule="auto"/>
        <w:rPr>
          <w:rFonts w:ascii="Calibri" w:eastAsia="Times New Roman" w:hAnsi="Calibri" w:cs="Calibri"/>
          <w:kern w:val="0"/>
          <w14:ligatures w14:val="none"/>
        </w:rPr>
      </w:pPr>
    </w:p>
    <w:p w14:paraId="26FE5361" w14:textId="77777777" w:rsidR="00DD71FA" w:rsidRDefault="00DD71FA" w:rsidP="00DD71FA">
      <w:pPr>
        <w:pStyle w:val="HeadingH3"/>
        <w:jc w:val="center"/>
        <w:rPr>
          <w:u w:val="single"/>
        </w:rPr>
      </w:pPr>
      <w:r w:rsidRPr="00DD71FA">
        <w:rPr>
          <w:u w:val="single"/>
        </w:rPr>
        <w:t>Part 3 – Code Review (20%)</w:t>
      </w:r>
    </w:p>
    <w:p w14:paraId="1CD26F7A" w14:textId="77777777" w:rsidR="00DD71FA" w:rsidRPr="00DD71FA" w:rsidRDefault="00DD71FA" w:rsidP="00DD71FA">
      <w:pPr>
        <w:pStyle w:val="HeadingH3"/>
        <w:jc w:val="center"/>
        <w:rPr>
          <w:u w:val="single"/>
        </w:rPr>
      </w:pPr>
    </w:p>
    <w:p w14:paraId="05D18848"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The following Playwright test was generated by AI and submitted in a Pull Request.</w:t>
      </w:r>
    </w:p>
    <w:p w14:paraId="5265F60A" w14:textId="77777777" w:rsidR="00DD71FA" w:rsidRPr="00737904" w:rsidRDefault="00DD71FA" w:rsidP="00DD7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proofErr w:type="gramStart"/>
      <w:r w:rsidRPr="00737904">
        <w:rPr>
          <w:rFonts w:ascii="Calibri" w:eastAsia="Times New Roman" w:hAnsi="Calibri" w:cs="Calibri"/>
          <w:kern w:val="0"/>
          <w14:ligatures w14:val="none"/>
        </w:rPr>
        <w:t>test(</w:t>
      </w:r>
      <w:proofErr w:type="gramEnd"/>
      <w:r w:rsidRPr="00737904">
        <w:rPr>
          <w:rFonts w:ascii="Calibri" w:eastAsia="Times New Roman" w:hAnsi="Calibri" w:cs="Calibri"/>
          <w:kern w:val="0"/>
          <w14:ligatures w14:val="none"/>
        </w:rPr>
        <w:t xml:space="preserve">'Popup appears', async </w:t>
      </w:r>
      <w:proofErr w:type="gramStart"/>
      <w:r w:rsidRPr="00737904">
        <w:rPr>
          <w:rFonts w:ascii="Calibri" w:eastAsia="Times New Roman" w:hAnsi="Calibri" w:cs="Calibri"/>
          <w:kern w:val="0"/>
          <w14:ligatures w14:val="none"/>
        </w:rPr>
        <w:t>({ page</w:t>
      </w:r>
      <w:proofErr w:type="gramEnd"/>
      <w:r w:rsidRPr="00737904">
        <w:rPr>
          <w:rFonts w:ascii="Calibri" w:eastAsia="Times New Roman" w:hAnsi="Calibri" w:cs="Calibri"/>
          <w:kern w:val="0"/>
          <w14:ligatures w14:val="none"/>
        </w:rPr>
        <w:t xml:space="preserve"> }) =&gt; {</w:t>
      </w:r>
    </w:p>
    <w:p w14:paraId="2C9CCD34" w14:textId="77777777" w:rsidR="00DD71FA" w:rsidRPr="00737904" w:rsidRDefault="00DD71FA" w:rsidP="00DD7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    await </w:t>
      </w:r>
      <w:proofErr w:type="spellStart"/>
      <w:proofErr w:type="gramStart"/>
      <w:r w:rsidRPr="00737904">
        <w:rPr>
          <w:rFonts w:ascii="Calibri" w:eastAsia="Times New Roman" w:hAnsi="Calibri" w:cs="Calibri"/>
          <w:kern w:val="0"/>
          <w14:ligatures w14:val="none"/>
        </w:rPr>
        <w:t>page.goto</w:t>
      </w:r>
      <w:proofErr w:type="spellEnd"/>
      <w:proofErr w:type="gramEnd"/>
      <w:r w:rsidRPr="00737904">
        <w:rPr>
          <w:rFonts w:ascii="Calibri" w:eastAsia="Times New Roman" w:hAnsi="Calibri" w:cs="Calibri"/>
          <w:kern w:val="0"/>
          <w14:ligatures w14:val="none"/>
        </w:rPr>
        <w:t>('https://</w:t>
      </w:r>
      <w:proofErr w:type="spellStart"/>
      <w:r w:rsidRPr="00737904">
        <w:rPr>
          <w:rFonts w:ascii="Calibri" w:eastAsia="Times New Roman" w:hAnsi="Calibri" w:cs="Calibri"/>
          <w:kern w:val="0"/>
          <w14:ligatures w14:val="none"/>
        </w:rPr>
        <w:t>demo.site</w:t>
      </w:r>
      <w:proofErr w:type="spellEnd"/>
      <w:r w:rsidRPr="00737904">
        <w:rPr>
          <w:rFonts w:ascii="Calibri" w:eastAsia="Times New Roman" w:hAnsi="Calibri" w:cs="Calibri"/>
          <w:kern w:val="0"/>
          <w14:ligatures w14:val="none"/>
        </w:rPr>
        <w:t>');</w:t>
      </w:r>
    </w:p>
    <w:p w14:paraId="16790921" w14:textId="77777777" w:rsidR="00DD71FA" w:rsidRPr="00737904" w:rsidRDefault="00DD71FA" w:rsidP="00DD7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    await </w:t>
      </w:r>
      <w:proofErr w:type="spellStart"/>
      <w:proofErr w:type="gramStart"/>
      <w:r w:rsidRPr="00737904">
        <w:rPr>
          <w:rFonts w:ascii="Calibri" w:eastAsia="Times New Roman" w:hAnsi="Calibri" w:cs="Calibri"/>
          <w:kern w:val="0"/>
          <w14:ligatures w14:val="none"/>
        </w:rPr>
        <w:t>page.waitForTimeout</w:t>
      </w:r>
      <w:proofErr w:type="spellEnd"/>
      <w:proofErr w:type="gramEnd"/>
      <w:r w:rsidRPr="00737904">
        <w:rPr>
          <w:rFonts w:ascii="Calibri" w:eastAsia="Times New Roman" w:hAnsi="Calibri" w:cs="Calibri"/>
          <w:kern w:val="0"/>
          <w14:ligatures w14:val="none"/>
        </w:rPr>
        <w:t>(5000);</w:t>
      </w:r>
    </w:p>
    <w:p w14:paraId="3C5FE42C" w14:textId="77777777" w:rsidR="00DD71FA" w:rsidRPr="00737904" w:rsidRDefault="00DD71FA" w:rsidP="00DD7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p>
    <w:p w14:paraId="45C133C4" w14:textId="77777777" w:rsidR="00DD71FA" w:rsidRPr="00737904" w:rsidRDefault="00DD71FA" w:rsidP="00DD7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    </w:t>
      </w:r>
      <w:proofErr w:type="spellStart"/>
      <w:r w:rsidRPr="00737904">
        <w:rPr>
          <w:rFonts w:ascii="Calibri" w:eastAsia="Times New Roman" w:hAnsi="Calibri" w:cs="Calibri"/>
          <w:kern w:val="0"/>
          <w14:ligatures w14:val="none"/>
        </w:rPr>
        <w:t>const</w:t>
      </w:r>
      <w:proofErr w:type="spellEnd"/>
      <w:r w:rsidRPr="00737904">
        <w:rPr>
          <w:rFonts w:ascii="Calibri" w:eastAsia="Times New Roman" w:hAnsi="Calibri" w:cs="Calibri"/>
          <w:kern w:val="0"/>
          <w14:ligatures w14:val="none"/>
        </w:rPr>
        <w:t xml:space="preserve"> popup = </w:t>
      </w:r>
      <w:proofErr w:type="spellStart"/>
      <w:proofErr w:type="gramStart"/>
      <w:r w:rsidRPr="00737904">
        <w:rPr>
          <w:rFonts w:ascii="Calibri" w:eastAsia="Times New Roman" w:hAnsi="Calibri" w:cs="Calibri"/>
          <w:kern w:val="0"/>
          <w14:ligatures w14:val="none"/>
        </w:rPr>
        <w:t>page.locator</w:t>
      </w:r>
      <w:proofErr w:type="spellEnd"/>
      <w:proofErr w:type="gramEnd"/>
      <w:r w:rsidRPr="00737904">
        <w:rPr>
          <w:rFonts w:ascii="Calibri" w:eastAsia="Times New Roman" w:hAnsi="Calibri" w:cs="Calibri"/>
          <w:kern w:val="0"/>
          <w14:ligatures w14:val="none"/>
        </w:rPr>
        <w:t>('#popup');</w:t>
      </w:r>
    </w:p>
    <w:p w14:paraId="1FEBC07E" w14:textId="77777777" w:rsidR="00DD71FA" w:rsidRPr="00737904" w:rsidRDefault="00DD71FA" w:rsidP="00DD7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p>
    <w:p w14:paraId="324476E5" w14:textId="77777777" w:rsidR="00DD71FA" w:rsidRPr="00737904" w:rsidRDefault="00DD71FA" w:rsidP="00DD7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    </w:t>
      </w:r>
      <w:proofErr w:type="gramStart"/>
      <w:r w:rsidRPr="00737904">
        <w:rPr>
          <w:rFonts w:ascii="Calibri" w:eastAsia="Times New Roman" w:hAnsi="Calibri" w:cs="Calibri"/>
          <w:kern w:val="0"/>
          <w14:ligatures w14:val="none"/>
        </w:rPr>
        <w:t>expect(</w:t>
      </w:r>
      <w:proofErr w:type="gramEnd"/>
      <w:r w:rsidRPr="00737904">
        <w:rPr>
          <w:rFonts w:ascii="Calibri" w:eastAsia="Times New Roman" w:hAnsi="Calibri" w:cs="Calibri"/>
          <w:kern w:val="0"/>
          <w14:ligatures w14:val="none"/>
        </w:rPr>
        <w:t xml:space="preserve">await </w:t>
      </w:r>
      <w:proofErr w:type="spellStart"/>
      <w:proofErr w:type="gramStart"/>
      <w:r w:rsidRPr="00737904">
        <w:rPr>
          <w:rFonts w:ascii="Calibri" w:eastAsia="Times New Roman" w:hAnsi="Calibri" w:cs="Calibri"/>
          <w:kern w:val="0"/>
          <w14:ligatures w14:val="none"/>
        </w:rPr>
        <w:t>popup.isVisible</w:t>
      </w:r>
      <w:proofErr w:type="spellEnd"/>
      <w:proofErr w:type="gramEnd"/>
      <w:r w:rsidRPr="00737904">
        <w:rPr>
          <w:rFonts w:ascii="Calibri" w:eastAsia="Times New Roman" w:hAnsi="Calibri" w:cs="Calibri"/>
          <w:kern w:val="0"/>
          <w14:ligatures w14:val="none"/>
        </w:rPr>
        <w:t>()</w:t>
      </w:r>
      <w:proofErr w:type="gramStart"/>
      <w:r w:rsidRPr="00737904">
        <w:rPr>
          <w:rFonts w:ascii="Calibri" w:eastAsia="Times New Roman" w:hAnsi="Calibri" w:cs="Calibri"/>
          <w:kern w:val="0"/>
          <w14:ligatures w14:val="none"/>
        </w:rPr>
        <w:t>).</w:t>
      </w:r>
      <w:proofErr w:type="spellStart"/>
      <w:r w:rsidRPr="00737904">
        <w:rPr>
          <w:rFonts w:ascii="Calibri" w:eastAsia="Times New Roman" w:hAnsi="Calibri" w:cs="Calibri"/>
          <w:kern w:val="0"/>
          <w14:ligatures w14:val="none"/>
        </w:rPr>
        <w:t>toBeTruthy</w:t>
      </w:r>
      <w:proofErr w:type="spellEnd"/>
      <w:proofErr w:type="gramEnd"/>
      <w:r w:rsidRPr="00737904">
        <w:rPr>
          <w:rFonts w:ascii="Calibri" w:eastAsia="Times New Roman" w:hAnsi="Calibri" w:cs="Calibri"/>
          <w:kern w:val="0"/>
          <w14:ligatures w14:val="none"/>
        </w:rPr>
        <w:t>();</w:t>
      </w:r>
    </w:p>
    <w:p w14:paraId="0791EFDC" w14:textId="77777777" w:rsidR="00DD71FA" w:rsidRPr="00737904" w:rsidRDefault="00DD71FA" w:rsidP="00DD7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p>
    <w:p w14:paraId="04AB7509" w14:textId="77777777" w:rsidR="00DD71FA" w:rsidRPr="00737904" w:rsidRDefault="00DD71FA" w:rsidP="00DD7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    await </w:t>
      </w:r>
      <w:proofErr w:type="spellStart"/>
      <w:proofErr w:type="gramStart"/>
      <w:r w:rsidRPr="00737904">
        <w:rPr>
          <w:rFonts w:ascii="Calibri" w:eastAsia="Times New Roman" w:hAnsi="Calibri" w:cs="Calibri"/>
          <w:kern w:val="0"/>
          <w14:ligatures w14:val="none"/>
        </w:rPr>
        <w:t>popup.locator</w:t>
      </w:r>
      <w:proofErr w:type="spellEnd"/>
      <w:proofErr w:type="gramEnd"/>
      <w:r w:rsidRPr="00737904">
        <w:rPr>
          <w:rFonts w:ascii="Calibri" w:eastAsia="Times New Roman" w:hAnsi="Calibri" w:cs="Calibri"/>
          <w:kern w:val="0"/>
          <w14:ligatures w14:val="none"/>
        </w:rPr>
        <w:t>(</w:t>
      </w:r>
      <w:proofErr w:type="gramStart"/>
      <w:r w:rsidRPr="00737904">
        <w:rPr>
          <w:rFonts w:ascii="Calibri" w:eastAsia="Times New Roman" w:hAnsi="Calibri" w:cs="Calibri"/>
          <w:kern w:val="0"/>
          <w14:ligatures w14:val="none"/>
        </w:rPr>
        <w:t>'.close</w:t>
      </w:r>
      <w:proofErr w:type="gramEnd"/>
      <w:r w:rsidRPr="00737904">
        <w:rPr>
          <w:rFonts w:ascii="Calibri" w:eastAsia="Times New Roman" w:hAnsi="Calibri" w:cs="Calibri"/>
          <w:kern w:val="0"/>
          <w14:ligatures w14:val="none"/>
        </w:rPr>
        <w:t>'</w:t>
      </w:r>
      <w:proofErr w:type="gramStart"/>
      <w:r w:rsidRPr="00737904">
        <w:rPr>
          <w:rFonts w:ascii="Calibri" w:eastAsia="Times New Roman" w:hAnsi="Calibri" w:cs="Calibri"/>
          <w:kern w:val="0"/>
          <w14:ligatures w14:val="none"/>
        </w:rPr>
        <w:t>).click</w:t>
      </w:r>
      <w:proofErr w:type="gramEnd"/>
      <w:r w:rsidRPr="00737904">
        <w:rPr>
          <w:rFonts w:ascii="Calibri" w:eastAsia="Times New Roman" w:hAnsi="Calibri" w:cs="Calibri"/>
          <w:kern w:val="0"/>
          <w14:ligatures w14:val="none"/>
        </w:rPr>
        <w:t>();</w:t>
      </w:r>
    </w:p>
    <w:p w14:paraId="40B590E4" w14:textId="77777777" w:rsidR="00DD71FA" w:rsidRPr="00737904" w:rsidRDefault="00DD71FA" w:rsidP="00DD7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w:t>
      </w:r>
    </w:p>
    <w:p w14:paraId="108464A1"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Review the code as if you were reviewing a Pull Request.</w:t>
      </w:r>
    </w:p>
    <w:p w14:paraId="42153A3F"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Your answer should:</w:t>
      </w:r>
    </w:p>
    <w:p w14:paraId="436860D9" w14:textId="77777777" w:rsidR="00DD71FA" w:rsidRPr="00737904" w:rsidRDefault="00DD71FA" w:rsidP="00DD71FA">
      <w:pPr>
        <w:spacing w:before="100" w:beforeAutospacing="1" w:after="100" w:afterAutospacing="1" w:line="240" w:lineRule="auto"/>
        <w:outlineLvl w:val="2"/>
        <w:rPr>
          <w:rFonts w:ascii="Calibri" w:eastAsia="Times New Roman" w:hAnsi="Calibri" w:cs="Calibri"/>
          <w:b/>
          <w:bCs/>
          <w:kern w:val="0"/>
          <w14:ligatures w14:val="none"/>
        </w:rPr>
      </w:pPr>
      <w:r w:rsidRPr="00737904">
        <w:rPr>
          <w:rFonts w:ascii="Calibri" w:eastAsia="Times New Roman" w:hAnsi="Calibri" w:cs="Calibri"/>
          <w:b/>
          <w:bCs/>
          <w:kern w:val="0"/>
          <w14:ligatures w14:val="none"/>
        </w:rPr>
        <w:t>1. Identify the highest-risk issues</w:t>
      </w:r>
    </w:p>
    <w:p w14:paraId="16583622"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Prioritize the most important problems, such as:</w:t>
      </w:r>
    </w:p>
    <w:p w14:paraId="51216CE6" w14:textId="77777777" w:rsidR="00DD71FA" w:rsidRPr="00737904" w:rsidRDefault="00DD71FA" w:rsidP="00DD71FA">
      <w:pPr>
        <w:numPr>
          <w:ilvl w:val="0"/>
          <w:numId w:val="13"/>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Reliability </w:t>
      </w:r>
    </w:p>
    <w:p w14:paraId="0A5B9664" w14:textId="77777777" w:rsidR="00DD71FA" w:rsidRPr="00737904" w:rsidRDefault="00DD71FA" w:rsidP="00DD71FA">
      <w:pPr>
        <w:numPr>
          <w:ilvl w:val="0"/>
          <w:numId w:val="13"/>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Flakiness </w:t>
      </w:r>
    </w:p>
    <w:p w14:paraId="76A51DD7" w14:textId="77777777" w:rsidR="00DD71FA" w:rsidRPr="00737904" w:rsidRDefault="00DD71FA" w:rsidP="00DD71FA">
      <w:pPr>
        <w:numPr>
          <w:ilvl w:val="0"/>
          <w:numId w:val="13"/>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Missing assertions </w:t>
      </w:r>
    </w:p>
    <w:p w14:paraId="3776C50E" w14:textId="77777777" w:rsidR="00DD71FA" w:rsidRPr="00737904" w:rsidRDefault="00DD71FA" w:rsidP="00DD71FA">
      <w:pPr>
        <w:numPr>
          <w:ilvl w:val="0"/>
          <w:numId w:val="13"/>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Weak Playwright practices </w:t>
      </w:r>
    </w:p>
    <w:p w14:paraId="62727EFA" w14:textId="77777777" w:rsidR="00DD71FA" w:rsidRPr="00737904" w:rsidRDefault="00DD71FA" w:rsidP="00DD71FA">
      <w:pPr>
        <w:numPr>
          <w:ilvl w:val="0"/>
          <w:numId w:val="13"/>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Missing edge cases </w:t>
      </w:r>
    </w:p>
    <w:p w14:paraId="5D7E354E" w14:textId="77777777" w:rsidR="00DD71FA" w:rsidRPr="00737904" w:rsidRDefault="00DD71FA" w:rsidP="00DD71FA">
      <w:pPr>
        <w:numPr>
          <w:ilvl w:val="0"/>
          <w:numId w:val="13"/>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Maintainability </w:t>
      </w:r>
    </w:p>
    <w:p w14:paraId="4DCFCE2C" w14:textId="77777777" w:rsidR="00DD71FA" w:rsidRPr="00737904" w:rsidRDefault="00DD71FA" w:rsidP="00DD71FA">
      <w:pPr>
        <w:spacing w:after="0" w:line="240" w:lineRule="auto"/>
        <w:rPr>
          <w:rFonts w:ascii="Calibri" w:eastAsia="Times New Roman" w:hAnsi="Calibri" w:cs="Calibri"/>
          <w:kern w:val="0"/>
          <w14:ligatures w14:val="none"/>
        </w:rPr>
      </w:pPr>
    </w:p>
    <w:p w14:paraId="382549D9" w14:textId="77777777" w:rsidR="00DD71FA" w:rsidRPr="00737904" w:rsidRDefault="00DD71FA" w:rsidP="00DD71FA">
      <w:pPr>
        <w:spacing w:before="100" w:beforeAutospacing="1" w:after="100" w:afterAutospacing="1" w:line="240" w:lineRule="auto"/>
        <w:outlineLvl w:val="2"/>
        <w:rPr>
          <w:rFonts w:ascii="Calibri" w:eastAsia="Times New Roman" w:hAnsi="Calibri" w:cs="Calibri"/>
          <w:b/>
          <w:bCs/>
          <w:kern w:val="0"/>
          <w14:ligatures w14:val="none"/>
        </w:rPr>
      </w:pPr>
      <w:r w:rsidRPr="00737904">
        <w:rPr>
          <w:rFonts w:ascii="Calibri" w:eastAsia="Times New Roman" w:hAnsi="Calibri" w:cs="Calibri"/>
          <w:b/>
          <w:bCs/>
          <w:kern w:val="0"/>
          <w14:ligatures w14:val="none"/>
        </w:rPr>
        <w:t>2. Rewrite the test</w:t>
      </w:r>
    </w:p>
    <w:p w14:paraId="098ED7D6" w14:textId="77777777" w:rsidR="00DD71FA" w:rsidRPr="00A527CC" w:rsidRDefault="00DD71FA" w:rsidP="00DD71FA">
      <w:pPr>
        <w:pStyle w:val="ListParagraph"/>
        <w:numPr>
          <w:ilvl w:val="0"/>
          <w:numId w:val="23"/>
        </w:numPr>
        <w:spacing w:before="100" w:beforeAutospacing="1" w:after="100" w:afterAutospacing="1" w:line="240" w:lineRule="auto"/>
        <w:rPr>
          <w:rFonts w:ascii="Calibri" w:eastAsia="Times New Roman" w:hAnsi="Calibri" w:cs="Calibri"/>
          <w:kern w:val="0"/>
          <w14:ligatures w14:val="none"/>
        </w:rPr>
      </w:pPr>
      <w:r w:rsidRPr="00A527CC">
        <w:rPr>
          <w:rFonts w:ascii="Calibri" w:eastAsia="Times New Roman" w:hAnsi="Calibri" w:cs="Calibri"/>
          <w:kern w:val="0"/>
          <w14:ligatures w14:val="none"/>
        </w:rPr>
        <w:t>Rewrite it as production-quality Playwright code.</w:t>
      </w:r>
    </w:p>
    <w:p w14:paraId="47FAE397" w14:textId="77777777" w:rsidR="00DD71FA" w:rsidRPr="00A527CC" w:rsidRDefault="00DD71FA" w:rsidP="00DD71FA">
      <w:pPr>
        <w:pStyle w:val="ListParagraph"/>
        <w:numPr>
          <w:ilvl w:val="0"/>
          <w:numId w:val="23"/>
        </w:numPr>
        <w:spacing w:before="100" w:beforeAutospacing="1" w:after="100" w:afterAutospacing="1" w:line="240" w:lineRule="auto"/>
        <w:rPr>
          <w:rFonts w:ascii="Calibri" w:eastAsia="Times New Roman" w:hAnsi="Calibri" w:cs="Calibri"/>
          <w:kern w:val="0"/>
          <w14:ligatures w14:val="none"/>
        </w:rPr>
      </w:pPr>
      <w:r w:rsidRPr="00A527CC">
        <w:rPr>
          <w:rFonts w:ascii="Calibri" w:eastAsia="Times New Roman" w:hAnsi="Calibri" w:cs="Calibri"/>
          <w:kern w:val="0"/>
          <w14:ligatures w14:val="none"/>
        </w:rPr>
        <w:t>State any assumptions you make.</w:t>
      </w:r>
    </w:p>
    <w:p w14:paraId="7EF9F031" w14:textId="77777777" w:rsidR="00DD71FA" w:rsidRPr="00737904" w:rsidRDefault="00DD71FA" w:rsidP="00DD71FA">
      <w:pPr>
        <w:spacing w:after="0" w:line="240" w:lineRule="auto"/>
        <w:rPr>
          <w:rFonts w:ascii="Calibri" w:eastAsia="Times New Roman" w:hAnsi="Calibri" w:cs="Calibri"/>
          <w:kern w:val="0"/>
          <w14:ligatures w14:val="none"/>
        </w:rPr>
      </w:pPr>
    </w:p>
    <w:p w14:paraId="55808DEC" w14:textId="77777777" w:rsidR="00DD71FA" w:rsidRPr="00737904" w:rsidRDefault="00DD71FA" w:rsidP="00DD71FA">
      <w:pPr>
        <w:spacing w:before="100" w:beforeAutospacing="1" w:after="100" w:afterAutospacing="1" w:line="240" w:lineRule="auto"/>
        <w:outlineLvl w:val="2"/>
        <w:rPr>
          <w:rFonts w:ascii="Calibri" w:eastAsia="Times New Roman" w:hAnsi="Calibri" w:cs="Calibri"/>
          <w:b/>
          <w:bCs/>
          <w:kern w:val="0"/>
          <w14:ligatures w14:val="none"/>
        </w:rPr>
      </w:pPr>
      <w:r w:rsidRPr="00737904">
        <w:rPr>
          <w:rFonts w:ascii="Calibri" w:eastAsia="Times New Roman" w:hAnsi="Calibri" w:cs="Calibri"/>
          <w:b/>
          <w:bCs/>
          <w:kern w:val="0"/>
          <w14:ligatures w14:val="none"/>
        </w:rPr>
        <w:t>3. Explain your improvements</w:t>
      </w:r>
    </w:p>
    <w:p w14:paraId="3FD175D2" w14:textId="77777777" w:rsidR="00DD71FA" w:rsidRPr="00A527CC" w:rsidRDefault="00DD71FA" w:rsidP="00DD71FA">
      <w:pPr>
        <w:pStyle w:val="ListParagraph"/>
        <w:numPr>
          <w:ilvl w:val="0"/>
          <w:numId w:val="24"/>
        </w:numPr>
        <w:spacing w:before="100" w:beforeAutospacing="1" w:after="100" w:afterAutospacing="1" w:line="240" w:lineRule="auto"/>
        <w:rPr>
          <w:rFonts w:ascii="Calibri" w:eastAsia="Times New Roman" w:hAnsi="Calibri" w:cs="Calibri"/>
          <w:kern w:val="0"/>
          <w14:ligatures w14:val="none"/>
        </w:rPr>
      </w:pPr>
      <w:r w:rsidRPr="00A527CC">
        <w:rPr>
          <w:rFonts w:ascii="Calibri" w:eastAsia="Times New Roman" w:hAnsi="Calibri" w:cs="Calibri"/>
          <w:kern w:val="0"/>
          <w14:ligatures w14:val="none"/>
        </w:rPr>
        <w:t>Explain the most important engineering decisions you made.</w:t>
      </w:r>
    </w:p>
    <w:p w14:paraId="61A1C005" w14:textId="77777777" w:rsidR="00DD71FA" w:rsidRPr="00737904" w:rsidRDefault="00DD71FA" w:rsidP="00DD71FA">
      <w:pPr>
        <w:spacing w:after="0" w:line="240" w:lineRule="auto"/>
        <w:rPr>
          <w:rFonts w:ascii="Calibri" w:eastAsia="Times New Roman" w:hAnsi="Calibri" w:cs="Calibri"/>
          <w:kern w:val="0"/>
          <w14:ligatures w14:val="none"/>
        </w:rPr>
      </w:pPr>
    </w:p>
    <w:p w14:paraId="15506BA4" w14:textId="77777777" w:rsidR="00DD71FA" w:rsidRPr="00737904" w:rsidRDefault="00DD71FA" w:rsidP="00DD71FA">
      <w:pPr>
        <w:spacing w:before="100" w:beforeAutospacing="1" w:after="100" w:afterAutospacing="1" w:line="240" w:lineRule="auto"/>
        <w:outlineLvl w:val="2"/>
        <w:rPr>
          <w:rFonts w:ascii="Calibri" w:eastAsia="Times New Roman" w:hAnsi="Calibri" w:cs="Calibri"/>
          <w:b/>
          <w:bCs/>
          <w:kern w:val="0"/>
          <w14:ligatures w14:val="none"/>
        </w:rPr>
      </w:pPr>
      <w:r w:rsidRPr="00737904">
        <w:rPr>
          <w:rFonts w:ascii="Calibri" w:eastAsia="Times New Roman" w:hAnsi="Calibri" w:cs="Calibri"/>
          <w:b/>
          <w:bCs/>
          <w:kern w:val="0"/>
          <w14:ligatures w14:val="none"/>
        </w:rPr>
        <w:t>4. AI Validation</w:t>
      </w:r>
    </w:p>
    <w:p w14:paraId="493E34AA" w14:textId="77777777" w:rsidR="00DD71FA" w:rsidRPr="00A527CC" w:rsidRDefault="00DD71FA" w:rsidP="00DD71FA">
      <w:pPr>
        <w:pStyle w:val="ListParagraph"/>
        <w:numPr>
          <w:ilvl w:val="0"/>
          <w:numId w:val="24"/>
        </w:numPr>
        <w:spacing w:before="100" w:beforeAutospacing="1" w:after="100" w:afterAutospacing="1" w:line="240" w:lineRule="auto"/>
        <w:rPr>
          <w:rFonts w:ascii="Calibri" w:eastAsia="Times New Roman" w:hAnsi="Calibri" w:cs="Calibri"/>
          <w:kern w:val="0"/>
          <w14:ligatures w14:val="none"/>
        </w:rPr>
      </w:pPr>
      <w:r w:rsidRPr="00A527CC">
        <w:rPr>
          <w:rFonts w:ascii="Calibri" w:eastAsia="Times New Roman" w:hAnsi="Calibri" w:cs="Calibri"/>
          <w:kern w:val="0"/>
          <w14:ligatures w14:val="none"/>
        </w:rPr>
        <w:t>Describe how you would validate the AI-generated code before approving the Pull Request.</w:t>
      </w:r>
    </w:p>
    <w:p w14:paraId="72773F89" w14:textId="77777777" w:rsidR="00DD71FA" w:rsidRPr="00737904" w:rsidRDefault="00DD71FA" w:rsidP="00DD71FA">
      <w:pPr>
        <w:spacing w:after="0" w:line="240" w:lineRule="auto"/>
        <w:rPr>
          <w:rFonts w:ascii="Calibri" w:eastAsia="Times New Roman" w:hAnsi="Calibri" w:cs="Calibri"/>
          <w:kern w:val="0"/>
          <w14:ligatures w14:val="none"/>
        </w:rPr>
      </w:pPr>
    </w:p>
    <w:p w14:paraId="63CD6C8B" w14:textId="77777777" w:rsidR="00DD71FA" w:rsidRDefault="00DD71FA" w:rsidP="00DD71FA">
      <w:pPr>
        <w:pStyle w:val="HeadingH3"/>
        <w:jc w:val="center"/>
        <w:rPr>
          <w:u w:val="single"/>
        </w:rPr>
      </w:pPr>
      <w:r w:rsidRPr="00DD71FA">
        <w:rPr>
          <w:u w:val="single"/>
        </w:rPr>
        <w:t>Part 4 – QA Leadership &amp; AI Strategy (20%)</w:t>
      </w:r>
    </w:p>
    <w:p w14:paraId="5EA6A516" w14:textId="77777777" w:rsidR="00DD71FA" w:rsidRPr="00DD71FA" w:rsidRDefault="00DD71FA" w:rsidP="00DD71FA">
      <w:pPr>
        <w:pStyle w:val="HeadingH3"/>
        <w:jc w:val="center"/>
        <w:rPr>
          <w:u w:val="single"/>
        </w:rPr>
      </w:pPr>
    </w:p>
    <w:p w14:paraId="5ACA0169"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You are joining Solitics as QA Manager.</w:t>
      </w:r>
    </w:p>
    <w:p w14:paraId="12A50F16"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The team consists of:</w:t>
      </w:r>
    </w:p>
    <w:p w14:paraId="61406EB8" w14:textId="77777777" w:rsidR="00DD71FA" w:rsidRPr="00737904" w:rsidRDefault="00DD71FA" w:rsidP="00DD71FA">
      <w:pPr>
        <w:numPr>
          <w:ilvl w:val="0"/>
          <w:numId w:val="14"/>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5 Backend Engineers </w:t>
      </w:r>
    </w:p>
    <w:p w14:paraId="7FE47DBA" w14:textId="77777777" w:rsidR="00DD71FA" w:rsidRPr="00737904" w:rsidRDefault="00DD71FA" w:rsidP="00DD71FA">
      <w:pPr>
        <w:numPr>
          <w:ilvl w:val="0"/>
          <w:numId w:val="14"/>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4 Frontend Engineers </w:t>
      </w:r>
    </w:p>
    <w:p w14:paraId="7BB8568E" w14:textId="77777777" w:rsidR="00DD71FA" w:rsidRPr="00737904" w:rsidRDefault="00DD71FA" w:rsidP="00DD71FA">
      <w:pPr>
        <w:numPr>
          <w:ilvl w:val="0"/>
          <w:numId w:val="14"/>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2 QA Engineers </w:t>
      </w:r>
    </w:p>
    <w:p w14:paraId="69DD8DE1" w14:textId="77777777" w:rsidR="00DD71FA" w:rsidRPr="00737904" w:rsidRDefault="00DD71FA" w:rsidP="00DD71FA">
      <w:pPr>
        <w:numPr>
          <w:ilvl w:val="0"/>
          <w:numId w:val="14"/>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1 DevOps Engineer </w:t>
      </w:r>
    </w:p>
    <w:p w14:paraId="7398DA29"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The company uses:</w:t>
      </w:r>
    </w:p>
    <w:p w14:paraId="49F6468A" w14:textId="77777777" w:rsidR="00DD71FA" w:rsidRPr="00737904" w:rsidRDefault="00DD71FA" w:rsidP="00DD71FA">
      <w:pPr>
        <w:numPr>
          <w:ilvl w:val="0"/>
          <w:numId w:val="15"/>
        </w:numPr>
        <w:spacing w:before="100" w:beforeAutospacing="1" w:after="100" w:afterAutospacing="1" w:line="240" w:lineRule="auto"/>
        <w:rPr>
          <w:rFonts w:ascii="Calibri" w:eastAsia="Times New Roman" w:hAnsi="Calibri" w:cs="Calibri"/>
          <w:kern w:val="0"/>
          <w14:ligatures w14:val="none"/>
        </w:rPr>
      </w:pPr>
      <w:r>
        <w:rPr>
          <w:rFonts w:ascii="Calibri" w:eastAsia="Times New Roman" w:hAnsi="Calibri" w:cs="Calibri"/>
          <w:kern w:val="0"/>
          <w14:ligatures w14:val="none"/>
        </w:rPr>
        <w:t>Claude</w:t>
      </w:r>
    </w:p>
    <w:p w14:paraId="07FCE857" w14:textId="77777777" w:rsidR="00DD71FA" w:rsidRPr="00737904" w:rsidRDefault="00DD71FA" w:rsidP="00DD71FA">
      <w:pPr>
        <w:numPr>
          <w:ilvl w:val="0"/>
          <w:numId w:val="15"/>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ChatGPT </w:t>
      </w:r>
    </w:p>
    <w:p w14:paraId="0C69FAAB" w14:textId="77777777" w:rsidR="00DD71FA" w:rsidRPr="00737904" w:rsidRDefault="00DD71FA" w:rsidP="00DD71FA">
      <w:pPr>
        <w:numPr>
          <w:ilvl w:val="0"/>
          <w:numId w:val="15"/>
        </w:numPr>
        <w:spacing w:before="100" w:beforeAutospacing="1" w:after="100" w:afterAutospacing="1" w:line="240" w:lineRule="auto"/>
        <w:rPr>
          <w:rFonts w:ascii="Calibri" w:eastAsia="Times New Roman" w:hAnsi="Calibri" w:cs="Calibri"/>
          <w:kern w:val="0"/>
          <w14:ligatures w14:val="none"/>
        </w:rPr>
      </w:pPr>
      <w:proofErr w:type="spellStart"/>
      <w:r>
        <w:rPr>
          <w:rFonts w:ascii="Calibri" w:eastAsia="Times New Roman" w:hAnsi="Calibri" w:cs="Calibri"/>
          <w:kern w:val="0"/>
          <w14:ligatures w14:val="none"/>
        </w:rPr>
        <w:t>BitBaucket</w:t>
      </w:r>
      <w:proofErr w:type="spellEnd"/>
      <w:r w:rsidRPr="00737904">
        <w:rPr>
          <w:rFonts w:ascii="Calibri" w:eastAsia="Times New Roman" w:hAnsi="Calibri" w:cs="Calibri"/>
          <w:kern w:val="0"/>
          <w14:ligatures w14:val="none"/>
        </w:rPr>
        <w:t xml:space="preserve"> </w:t>
      </w:r>
    </w:p>
    <w:p w14:paraId="58C23A47"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Design a high-level AI-first QA operating model.</w:t>
      </w:r>
    </w:p>
    <w:p w14:paraId="2E428C90"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Your answer should cover:</w:t>
      </w:r>
    </w:p>
    <w:p w14:paraId="4A1730D3" w14:textId="77777777" w:rsidR="00DD71FA" w:rsidRPr="00737904" w:rsidRDefault="00DD71FA" w:rsidP="00DD71FA">
      <w:pPr>
        <w:numPr>
          <w:ilvl w:val="0"/>
          <w:numId w:val="16"/>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Test ownership </w:t>
      </w:r>
    </w:p>
    <w:p w14:paraId="76B8F78D" w14:textId="77777777" w:rsidR="00DD71FA" w:rsidRPr="00737904" w:rsidRDefault="00DD71FA" w:rsidP="00DD71FA">
      <w:pPr>
        <w:numPr>
          <w:ilvl w:val="0"/>
          <w:numId w:val="16"/>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Pull Request validation </w:t>
      </w:r>
    </w:p>
    <w:p w14:paraId="30FDC174" w14:textId="77777777" w:rsidR="00DD71FA" w:rsidRPr="00737904" w:rsidRDefault="00DD71FA" w:rsidP="00DD71FA">
      <w:pPr>
        <w:numPr>
          <w:ilvl w:val="0"/>
          <w:numId w:val="16"/>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Automated test generation </w:t>
      </w:r>
    </w:p>
    <w:p w14:paraId="11F341E8" w14:textId="77777777" w:rsidR="00DD71FA" w:rsidRPr="00737904" w:rsidRDefault="00DD71FA" w:rsidP="00DD71FA">
      <w:pPr>
        <w:numPr>
          <w:ilvl w:val="0"/>
          <w:numId w:val="16"/>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Automated test review </w:t>
      </w:r>
    </w:p>
    <w:p w14:paraId="3C340EB0" w14:textId="77777777" w:rsidR="00DD71FA" w:rsidRPr="00737904" w:rsidRDefault="00DD71FA" w:rsidP="00DD71FA">
      <w:pPr>
        <w:numPr>
          <w:ilvl w:val="0"/>
          <w:numId w:val="16"/>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Smoke testing </w:t>
      </w:r>
    </w:p>
    <w:p w14:paraId="342452A0" w14:textId="77777777" w:rsidR="00DD71FA" w:rsidRPr="00737904" w:rsidRDefault="00DD71FA" w:rsidP="00DD71FA">
      <w:pPr>
        <w:numPr>
          <w:ilvl w:val="0"/>
          <w:numId w:val="16"/>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Regression testing </w:t>
      </w:r>
    </w:p>
    <w:p w14:paraId="7082920C" w14:textId="77777777" w:rsidR="00DD71FA" w:rsidRPr="00737904" w:rsidRDefault="00DD71FA" w:rsidP="00DD71FA">
      <w:pPr>
        <w:numPr>
          <w:ilvl w:val="0"/>
          <w:numId w:val="16"/>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Release validation </w:t>
      </w:r>
    </w:p>
    <w:p w14:paraId="5C29D2F7" w14:textId="77777777" w:rsidR="00DD71FA" w:rsidRPr="00737904" w:rsidRDefault="00DD71FA" w:rsidP="00DD71FA">
      <w:pPr>
        <w:numPr>
          <w:ilvl w:val="0"/>
          <w:numId w:val="16"/>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Production monitoring </w:t>
      </w:r>
    </w:p>
    <w:p w14:paraId="4B8F2A44" w14:textId="77777777" w:rsidR="00DD71FA" w:rsidRPr="00737904" w:rsidRDefault="00DD71FA" w:rsidP="00DD71FA">
      <w:pPr>
        <w:numPr>
          <w:ilvl w:val="0"/>
          <w:numId w:val="16"/>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Failure analysis </w:t>
      </w:r>
    </w:p>
    <w:p w14:paraId="4E55590E"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A workflow diagram is encouraged.</w:t>
      </w:r>
    </w:p>
    <w:p w14:paraId="3B464C92" w14:textId="77777777" w:rsidR="00DD71FA" w:rsidRPr="00737904" w:rsidRDefault="00DD71FA" w:rsidP="00DD71FA">
      <w:pPr>
        <w:spacing w:after="0" w:line="240" w:lineRule="auto"/>
        <w:rPr>
          <w:rFonts w:ascii="Calibri" w:eastAsia="Times New Roman" w:hAnsi="Calibri" w:cs="Calibri"/>
          <w:kern w:val="0"/>
          <w14:ligatures w14:val="none"/>
        </w:rPr>
      </w:pPr>
    </w:p>
    <w:p w14:paraId="12F458C1" w14:textId="77777777" w:rsidR="00DD71FA" w:rsidRPr="00737904" w:rsidRDefault="00DD71FA" w:rsidP="00DD71FA">
      <w:pPr>
        <w:spacing w:before="100" w:beforeAutospacing="1" w:after="100" w:afterAutospacing="1" w:line="240" w:lineRule="auto"/>
        <w:outlineLvl w:val="2"/>
        <w:rPr>
          <w:rFonts w:ascii="Calibri" w:eastAsia="Times New Roman" w:hAnsi="Calibri" w:cs="Calibri"/>
          <w:b/>
          <w:bCs/>
          <w:kern w:val="0"/>
          <w14:ligatures w14:val="none"/>
        </w:rPr>
      </w:pPr>
      <w:r w:rsidRPr="00737904">
        <w:rPr>
          <w:rFonts w:ascii="Calibri" w:eastAsia="Times New Roman" w:hAnsi="Calibri" w:cs="Calibri"/>
          <w:b/>
          <w:bCs/>
          <w:kern w:val="0"/>
          <w14:ligatures w14:val="none"/>
        </w:rPr>
        <w:t>Human Judgment</w:t>
      </w:r>
    </w:p>
    <w:p w14:paraId="42FDA42D"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Which QA activities should always require meaningful human review?</w:t>
      </w:r>
    </w:p>
    <w:p w14:paraId="179037CE"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Explain:</w:t>
      </w:r>
    </w:p>
    <w:p w14:paraId="12B98B11" w14:textId="77777777" w:rsidR="00DD71FA" w:rsidRPr="00737904" w:rsidRDefault="00DD71FA" w:rsidP="00DD71FA">
      <w:pPr>
        <w:numPr>
          <w:ilvl w:val="0"/>
          <w:numId w:val="17"/>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Where AI creates the greatest engineering risk </w:t>
      </w:r>
    </w:p>
    <w:p w14:paraId="7318CB9C" w14:textId="77777777" w:rsidR="00DD71FA" w:rsidRPr="00737904" w:rsidRDefault="00DD71FA" w:rsidP="00DD71FA">
      <w:pPr>
        <w:numPr>
          <w:ilvl w:val="0"/>
          <w:numId w:val="17"/>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Which decisions should never be delegated completely </w:t>
      </w:r>
    </w:p>
    <w:p w14:paraId="194827F8" w14:textId="77777777" w:rsidR="00DD71FA" w:rsidRPr="00737904" w:rsidRDefault="00DD71FA" w:rsidP="00DD71FA">
      <w:pPr>
        <w:numPr>
          <w:ilvl w:val="0"/>
          <w:numId w:val="17"/>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How you would prevent AI-generated defects from reaching production </w:t>
      </w:r>
    </w:p>
    <w:p w14:paraId="00321829"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b/>
          <w:bCs/>
          <w:kern w:val="0"/>
          <w14:ligatures w14:val="none"/>
        </w:rPr>
        <w:t>Limit: One page (or equivalent diagram)</w:t>
      </w:r>
    </w:p>
    <w:p w14:paraId="1CD57FD0" w14:textId="77777777" w:rsidR="00DD71FA" w:rsidRDefault="00DD71FA" w:rsidP="00DD71FA">
      <w:pPr>
        <w:spacing w:after="0" w:line="240" w:lineRule="auto"/>
        <w:rPr>
          <w:rFonts w:ascii="Calibri" w:eastAsia="Times New Roman" w:hAnsi="Calibri" w:cs="Calibri"/>
          <w:kern w:val="0"/>
          <w14:ligatures w14:val="none"/>
        </w:rPr>
      </w:pPr>
    </w:p>
    <w:p w14:paraId="45951AC4" w14:textId="77777777" w:rsidR="00DD71FA" w:rsidRPr="00737904" w:rsidRDefault="00DD71FA" w:rsidP="00DD71FA">
      <w:pPr>
        <w:spacing w:after="0" w:line="240" w:lineRule="auto"/>
        <w:rPr>
          <w:rFonts w:ascii="Calibri" w:eastAsia="Times New Roman" w:hAnsi="Calibri" w:cs="Calibri"/>
          <w:kern w:val="0"/>
          <w14:ligatures w14:val="none"/>
        </w:rPr>
      </w:pPr>
    </w:p>
    <w:p w14:paraId="0430AF04" w14:textId="77777777" w:rsidR="00DD71FA" w:rsidRDefault="00DD71FA" w:rsidP="00DD71FA">
      <w:pPr>
        <w:pStyle w:val="HeadingH3"/>
        <w:jc w:val="center"/>
        <w:rPr>
          <w:u w:val="single"/>
        </w:rPr>
      </w:pPr>
      <w:r w:rsidRPr="00DD71FA">
        <w:rPr>
          <w:u w:val="single"/>
        </w:rPr>
        <w:lastRenderedPageBreak/>
        <w:t>Part 5 – Production Incident Investigation (15%)</w:t>
      </w:r>
    </w:p>
    <w:p w14:paraId="4DCB4607" w14:textId="77777777" w:rsidR="00DD71FA" w:rsidRPr="00DD71FA" w:rsidRDefault="00DD71FA" w:rsidP="00DD71FA">
      <w:pPr>
        <w:pStyle w:val="HeadingH3"/>
        <w:jc w:val="center"/>
        <w:rPr>
          <w:u w:val="single"/>
        </w:rPr>
      </w:pPr>
    </w:p>
    <w:p w14:paraId="5AB6EFD0"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Yesterday afternoon, Marketing reported that popup delivery dropped from </w:t>
      </w:r>
      <w:r w:rsidRPr="00737904">
        <w:rPr>
          <w:rFonts w:ascii="Calibri" w:eastAsia="Times New Roman" w:hAnsi="Calibri" w:cs="Calibri"/>
          <w:b/>
          <w:bCs/>
          <w:kern w:val="0"/>
          <w14:ligatures w14:val="none"/>
        </w:rPr>
        <w:t>98% to 67%</w:t>
      </w:r>
      <w:r w:rsidRPr="00737904">
        <w:rPr>
          <w:rFonts w:ascii="Calibri" w:eastAsia="Times New Roman" w:hAnsi="Calibri" w:cs="Calibri"/>
          <w:kern w:val="0"/>
          <w14:ligatures w14:val="none"/>
        </w:rPr>
        <w:t>.</w:t>
      </w:r>
    </w:p>
    <w:p w14:paraId="371AE3B7"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Known facts:</w:t>
      </w:r>
    </w:p>
    <w:p w14:paraId="1D9EC590" w14:textId="77777777" w:rsidR="00DD71FA" w:rsidRPr="00737904" w:rsidRDefault="00DD71FA" w:rsidP="00DD71FA">
      <w:pPr>
        <w:numPr>
          <w:ilvl w:val="0"/>
          <w:numId w:val="1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No deployments occurred </w:t>
      </w:r>
    </w:p>
    <w:p w14:paraId="6F0DF63C" w14:textId="77777777" w:rsidR="00DD71FA" w:rsidRPr="00737904" w:rsidRDefault="00DD71FA" w:rsidP="00DD71FA">
      <w:pPr>
        <w:numPr>
          <w:ilvl w:val="0"/>
          <w:numId w:val="1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Infrastructure is healthy </w:t>
      </w:r>
    </w:p>
    <w:p w14:paraId="05AC3C3C" w14:textId="77777777" w:rsidR="00DD71FA" w:rsidRPr="00737904" w:rsidRDefault="00DD71FA" w:rsidP="00DD71FA">
      <w:pPr>
        <w:numPr>
          <w:ilvl w:val="0"/>
          <w:numId w:val="1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API latency is normal </w:t>
      </w:r>
    </w:p>
    <w:p w14:paraId="3B8F7495" w14:textId="77777777" w:rsidR="00DD71FA" w:rsidRPr="00737904" w:rsidRDefault="00DD71FA" w:rsidP="00DD71FA">
      <w:pPr>
        <w:numPr>
          <w:ilvl w:val="0"/>
          <w:numId w:val="1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No database alerts exist </w:t>
      </w:r>
    </w:p>
    <w:p w14:paraId="0978471B" w14:textId="77777777" w:rsidR="00DD71FA" w:rsidRPr="00737904" w:rsidRDefault="00DD71FA" w:rsidP="00DD71FA">
      <w:pPr>
        <w:numPr>
          <w:ilvl w:val="0"/>
          <w:numId w:val="18"/>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Only some customers are affected </w:t>
      </w:r>
    </w:p>
    <w:p w14:paraId="664C9B84" w14:textId="77777777" w:rsidR="00DD71FA" w:rsidRPr="00737904" w:rsidRDefault="00DD71FA" w:rsidP="00DD71FA">
      <w:pPr>
        <w:spacing w:after="0" w:line="240" w:lineRule="auto"/>
        <w:rPr>
          <w:rFonts w:ascii="Calibri" w:eastAsia="Times New Roman" w:hAnsi="Calibri" w:cs="Calibri"/>
          <w:kern w:val="0"/>
          <w14:ligatures w14:val="none"/>
        </w:rPr>
      </w:pPr>
    </w:p>
    <w:p w14:paraId="23F70673" w14:textId="77777777" w:rsidR="00DD71FA" w:rsidRPr="00737904" w:rsidRDefault="00DD71FA" w:rsidP="00DD71FA">
      <w:pPr>
        <w:spacing w:before="100" w:beforeAutospacing="1" w:after="100" w:afterAutospacing="1" w:line="240" w:lineRule="auto"/>
        <w:outlineLvl w:val="2"/>
        <w:rPr>
          <w:rFonts w:ascii="Calibri" w:eastAsia="Times New Roman" w:hAnsi="Calibri" w:cs="Calibri"/>
          <w:b/>
          <w:bCs/>
          <w:kern w:val="0"/>
          <w14:ligatures w14:val="none"/>
        </w:rPr>
      </w:pPr>
      <w:r w:rsidRPr="00737904">
        <w:rPr>
          <w:rFonts w:ascii="Calibri" w:eastAsia="Times New Roman" w:hAnsi="Calibri" w:cs="Calibri"/>
          <w:b/>
          <w:bCs/>
          <w:kern w:val="0"/>
          <w14:ligatures w14:val="none"/>
        </w:rPr>
        <w:t>Investigation</w:t>
      </w:r>
    </w:p>
    <w:p w14:paraId="56BF280B"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Describe your investigation.</w:t>
      </w:r>
    </w:p>
    <w:p w14:paraId="7E7005A9"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Include:</w:t>
      </w:r>
    </w:p>
    <w:p w14:paraId="2A96122B" w14:textId="77777777" w:rsidR="00DD71FA" w:rsidRPr="00737904" w:rsidRDefault="00DD71FA" w:rsidP="00DD71FA">
      <w:pPr>
        <w:numPr>
          <w:ilvl w:val="0"/>
          <w:numId w:val="19"/>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Your initial hypotheses </w:t>
      </w:r>
    </w:p>
    <w:p w14:paraId="5A43B324" w14:textId="77777777" w:rsidR="00DD71FA" w:rsidRPr="00737904" w:rsidRDefault="00DD71FA" w:rsidP="00DD71FA">
      <w:pPr>
        <w:numPr>
          <w:ilvl w:val="0"/>
          <w:numId w:val="19"/>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The order of investigation </w:t>
      </w:r>
    </w:p>
    <w:p w14:paraId="723C5CC4" w14:textId="77777777" w:rsidR="00DD71FA" w:rsidRPr="00737904" w:rsidRDefault="00DD71FA" w:rsidP="00DD71FA">
      <w:pPr>
        <w:numPr>
          <w:ilvl w:val="0"/>
          <w:numId w:val="19"/>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Logs you would inspect </w:t>
      </w:r>
    </w:p>
    <w:p w14:paraId="10BFD29A" w14:textId="77777777" w:rsidR="00DD71FA" w:rsidRPr="00737904" w:rsidRDefault="00DD71FA" w:rsidP="00DD71FA">
      <w:pPr>
        <w:numPr>
          <w:ilvl w:val="0"/>
          <w:numId w:val="19"/>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Dashboards and metrics you would review </w:t>
      </w:r>
    </w:p>
    <w:p w14:paraId="29FF1A1D" w14:textId="77777777" w:rsidR="00DD71FA" w:rsidRPr="00737904" w:rsidRDefault="00DD71FA" w:rsidP="00DD71FA">
      <w:pPr>
        <w:numPr>
          <w:ilvl w:val="0"/>
          <w:numId w:val="19"/>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How you would isolate the failing stage </w:t>
      </w:r>
    </w:p>
    <w:p w14:paraId="3A999EE8" w14:textId="77777777" w:rsidR="00DD71FA" w:rsidRPr="00737904" w:rsidRDefault="00DD71FA" w:rsidP="00DD71FA">
      <w:pPr>
        <w:numPr>
          <w:ilvl w:val="0"/>
          <w:numId w:val="19"/>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Which teams you would involve </w:t>
      </w:r>
    </w:p>
    <w:p w14:paraId="3271F1FD" w14:textId="77777777" w:rsidR="00DD71FA" w:rsidRPr="00737904" w:rsidRDefault="00DD71FA" w:rsidP="00DD71FA">
      <w:pPr>
        <w:numPr>
          <w:ilvl w:val="0"/>
          <w:numId w:val="19"/>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When you would escalate </w:t>
      </w:r>
    </w:p>
    <w:p w14:paraId="585D4A3B"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b/>
          <w:bCs/>
          <w:kern w:val="0"/>
          <w14:ligatures w14:val="none"/>
        </w:rPr>
        <w:t>Maximum: 10 ordered steps</w:t>
      </w:r>
    </w:p>
    <w:p w14:paraId="0DF592AD" w14:textId="77777777" w:rsidR="00DD71FA" w:rsidRPr="00737904" w:rsidRDefault="00DD71FA" w:rsidP="00DD71FA">
      <w:pPr>
        <w:spacing w:after="0" w:line="240" w:lineRule="auto"/>
        <w:rPr>
          <w:rFonts w:ascii="Calibri" w:eastAsia="Times New Roman" w:hAnsi="Calibri" w:cs="Calibri"/>
          <w:kern w:val="0"/>
          <w14:ligatures w14:val="none"/>
        </w:rPr>
      </w:pPr>
    </w:p>
    <w:p w14:paraId="2108B723" w14:textId="77777777" w:rsidR="00DD71FA" w:rsidRPr="00737904" w:rsidRDefault="00DD71FA" w:rsidP="00DD71FA">
      <w:pPr>
        <w:spacing w:before="100" w:beforeAutospacing="1" w:after="100" w:afterAutospacing="1" w:line="240" w:lineRule="auto"/>
        <w:outlineLvl w:val="2"/>
        <w:rPr>
          <w:rFonts w:ascii="Calibri" w:eastAsia="Times New Roman" w:hAnsi="Calibri" w:cs="Calibri"/>
          <w:b/>
          <w:bCs/>
          <w:kern w:val="0"/>
          <w14:ligatures w14:val="none"/>
        </w:rPr>
      </w:pPr>
      <w:r w:rsidRPr="00737904">
        <w:rPr>
          <w:rFonts w:ascii="Calibri" w:eastAsia="Times New Roman" w:hAnsi="Calibri" w:cs="Calibri"/>
          <w:b/>
          <w:bCs/>
          <w:kern w:val="0"/>
          <w14:ligatures w14:val="none"/>
        </w:rPr>
        <w:t>Validation &amp; Prevention</w:t>
      </w:r>
    </w:p>
    <w:p w14:paraId="66668DB5"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After identifying the root cause:</w:t>
      </w:r>
    </w:p>
    <w:p w14:paraId="07574A59"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Explain:</w:t>
      </w:r>
    </w:p>
    <w:p w14:paraId="3ACBF9E5" w14:textId="77777777" w:rsidR="00DD71FA" w:rsidRPr="00737904" w:rsidRDefault="00DD71FA" w:rsidP="00DD71FA">
      <w:pPr>
        <w:numPr>
          <w:ilvl w:val="0"/>
          <w:numId w:val="20"/>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How you would confirm it </w:t>
      </w:r>
    </w:p>
    <w:p w14:paraId="3E3E9D8F" w14:textId="77777777" w:rsidR="00DD71FA" w:rsidRPr="00737904" w:rsidRDefault="00DD71FA" w:rsidP="00DD71FA">
      <w:pPr>
        <w:numPr>
          <w:ilvl w:val="0"/>
          <w:numId w:val="20"/>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How you would validate the fix </w:t>
      </w:r>
    </w:p>
    <w:p w14:paraId="032F48DA" w14:textId="77777777" w:rsidR="00DD71FA" w:rsidRPr="00737904" w:rsidRDefault="00DD71FA" w:rsidP="00DD71FA">
      <w:pPr>
        <w:numPr>
          <w:ilvl w:val="0"/>
          <w:numId w:val="20"/>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How you would assess historical impact </w:t>
      </w:r>
    </w:p>
    <w:p w14:paraId="480A74C3" w14:textId="77777777" w:rsidR="00DD71FA" w:rsidRPr="00737904" w:rsidRDefault="00DD71FA" w:rsidP="00DD71FA">
      <w:pPr>
        <w:numPr>
          <w:ilvl w:val="0"/>
          <w:numId w:val="20"/>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How you would prevent recurrence </w:t>
      </w:r>
    </w:p>
    <w:p w14:paraId="542E4511"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b/>
          <w:bCs/>
          <w:kern w:val="0"/>
          <w14:ligatures w14:val="none"/>
        </w:rPr>
        <w:t>Limit: 400 words</w:t>
      </w:r>
    </w:p>
    <w:p w14:paraId="0E1C810F" w14:textId="77777777" w:rsidR="00DD71FA" w:rsidRDefault="00DD71FA" w:rsidP="00DD71FA">
      <w:pPr>
        <w:spacing w:after="0" w:line="240" w:lineRule="auto"/>
        <w:rPr>
          <w:rFonts w:ascii="Calibri" w:eastAsia="Times New Roman" w:hAnsi="Calibri" w:cs="Calibri"/>
          <w:kern w:val="0"/>
          <w14:ligatures w14:val="none"/>
        </w:rPr>
      </w:pPr>
    </w:p>
    <w:p w14:paraId="768FD4CB" w14:textId="77777777" w:rsidR="00DD71FA" w:rsidRDefault="00DD71FA" w:rsidP="00DD71FA">
      <w:pPr>
        <w:spacing w:after="0" w:line="240" w:lineRule="auto"/>
        <w:rPr>
          <w:rFonts w:ascii="Calibri" w:eastAsia="Times New Roman" w:hAnsi="Calibri" w:cs="Calibri"/>
          <w:kern w:val="0"/>
          <w14:ligatures w14:val="none"/>
        </w:rPr>
      </w:pPr>
    </w:p>
    <w:p w14:paraId="06E3605E" w14:textId="77777777" w:rsidR="00DD71FA" w:rsidRDefault="00DD71FA" w:rsidP="00DD71FA">
      <w:pPr>
        <w:spacing w:after="0" w:line="240" w:lineRule="auto"/>
        <w:rPr>
          <w:rFonts w:ascii="Calibri" w:eastAsia="Times New Roman" w:hAnsi="Calibri" w:cs="Calibri"/>
          <w:kern w:val="0"/>
          <w14:ligatures w14:val="none"/>
        </w:rPr>
      </w:pPr>
    </w:p>
    <w:p w14:paraId="5BF4A9EC" w14:textId="77777777" w:rsidR="00DD71FA" w:rsidRPr="00737904" w:rsidRDefault="00DD71FA" w:rsidP="00DD71FA">
      <w:pPr>
        <w:spacing w:after="0" w:line="240" w:lineRule="auto"/>
        <w:rPr>
          <w:rFonts w:ascii="Calibri" w:eastAsia="Times New Roman" w:hAnsi="Calibri" w:cs="Calibri"/>
          <w:kern w:val="0"/>
          <w14:ligatures w14:val="none"/>
        </w:rPr>
      </w:pPr>
    </w:p>
    <w:p w14:paraId="5427B047" w14:textId="77777777" w:rsidR="00DD71FA" w:rsidRDefault="00DD71FA" w:rsidP="00DD71FA">
      <w:pPr>
        <w:spacing w:before="100" w:beforeAutospacing="1" w:after="100" w:afterAutospacing="1" w:line="240" w:lineRule="auto"/>
        <w:jc w:val="center"/>
        <w:outlineLvl w:val="0"/>
        <w:rPr>
          <w:rFonts w:ascii="Calibri" w:eastAsia="Times New Roman" w:hAnsi="Calibri" w:cs="Calibri"/>
          <w:b/>
          <w:bCs/>
          <w:kern w:val="36"/>
          <w:sz w:val="28"/>
          <w:szCs w:val="28"/>
          <w:u w:val="single"/>
          <w14:ligatures w14:val="none"/>
        </w:rPr>
      </w:pPr>
    </w:p>
    <w:p w14:paraId="11A28311" w14:textId="77777777" w:rsidR="00DD71FA" w:rsidRDefault="00DD71FA" w:rsidP="00DD71FA">
      <w:pPr>
        <w:pStyle w:val="HeadingH3"/>
        <w:jc w:val="center"/>
        <w:rPr>
          <w:u w:val="single"/>
        </w:rPr>
      </w:pPr>
      <w:r w:rsidRPr="00DD71FA">
        <w:rPr>
          <w:u w:val="single"/>
        </w:rPr>
        <w:t>Submission</w:t>
      </w:r>
    </w:p>
    <w:p w14:paraId="604388E5" w14:textId="77777777" w:rsidR="00DD71FA" w:rsidRPr="00DD71FA" w:rsidRDefault="00DD71FA" w:rsidP="00DD71FA">
      <w:pPr>
        <w:pStyle w:val="HeadingH3"/>
        <w:jc w:val="center"/>
        <w:rPr>
          <w:u w:val="single"/>
        </w:rPr>
      </w:pPr>
    </w:p>
    <w:p w14:paraId="228ACC8A"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Please submit:</w:t>
      </w:r>
    </w:p>
    <w:p w14:paraId="41D587CD" w14:textId="77777777" w:rsidR="00DD71FA" w:rsidRPr="00737904" w:rsidRDefault="00DD71FA" w:rsidP="00DD71FA">
      <w:pPr>
        <w:numPr>
          <w:ilvl w:val="0"/>
          <w:numId w:val="21"/>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Your answers </w:t>
      </w:r>
    </w:p>
    <w:p w14:paraId="37C789C2" w14:textId="77777777" w:rsidR="00DD71FA" w:rsidRPr="00737904" w:rsidRDefault="00DD71FA" w:rsidP="00DD71FA">
      <w:pPr>
        <w:numPr>
          <w:ilvl w:val="0"/>
          <w:numId w:val="21"/>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Any diagrams or workflows </w:t>
      </w:r>
    </w:p>
    <w:p w14:paraId="7CFC997C" w14:textId="77777777" w:rsidR="00DD71FA" w:rsidRPr="00737904" w:rsidRDefault="00DD71FA" w:rsidP="00DD71FA">
      <w:pPr>
        <w:numPr>
          <w:ilvl w:val="0"/>
          <w:numId w:val="21"/>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A brief AI usage summary </w:t>
      </w:r>
    </w:p>
    <w:p w14:paraId="01992B3A" w14:textId="77777777" w:rsidR="00DD71FA" w:rsidRPr="00737904" w:rsidRDefault="00DD71FA" w:rsidP="00DD71FA">
      <w:p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Include:</w:t>
      </w:r>
    </w:p>
    <w:p w14:paraId="6C1C093D" w14:textId="77777777" w:rsidR="00DD71FA" w:rsidRPr="00737904" w:rsidRDefault="00DD71FA" w:rsidP="00DD71FA">
      <w:pPr>
        <w:numPr>
          <w:ilvl w:val="0"/>
          <w:numId w:val="22"/>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Which AI tools you used </w:t>
      </w:r>
    </w:p>
    <w:p w14:paraId="0A9B59B5" w14:textId="77777777" w:rsidR="00DD71FA" w:rsidRPr="00737904" w:rsidRDefault="00DD71FA" w:rsidP="00DD71FA">
      <w:pPr>
        <w:numPr>
          <w:ilvl w:val="0"/>
          <w:numId w:val="22"/>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What you used them for </w:t>
      </w:r>
    </w:p>
    <w:p w14:paraId="04CD2D07" w14:textId="77777777" w:rsidR="00DD71FA" w:rsidRPr="00737904" w:rsidRDefault="00DD71FA" w:rsidP="00DD71FA">
      <w:pPr>
        <w:numPr>
          <w:ilvl w:val="0"/>
          <w:numId w:val="22"/>
        </w:numPr>
        <w:spacing w:before="100" w:beforeAutospacing="1" w:after="100" w:afterAutospacing="1" w:line="240" w:lineRule="auto"/>
        <w:rPr>
          <w:rFonts w:ascii="Calibri" w:eastAsia="Times New Roman" w:hAnsi="Calibri" w:cs="Calibri"/>
          <w:kern w:val="0"/>
          <w14:ligatures w14:val="none"/>
        </w:rPr>
      </w:pPr>
      <w:r w:rsidRPr="00737904">
        <w:rPr>
          <w:rFonts w:ascii="Calibri" w:eastAsia="Times New Roman" w:hAnsi="Calibri" w:cs="Calibri"/>
          <w:kern w:val="0"/>
          <w14:ligatures w14:val="none"/>
        </w:rPr>
        <w:t xml:space="preserve">Which outputs you challenged or rejected </w:t>
      </w:r>
    </w:p>
    <w:p w14:paraId="4E4528D4" w14:textId="77777777" w:rsidR="00DD71FA" w:rsidRPr="00737904" w:rsidRDefault="00DD71FA" w:rsidP="00DD71FA">
      <w:pPr>
        <w:rPr>
          <w:rFonts w:ascii="Calibri" w:hAnsi="Calibri" w:cs="Calibri"/>
        </w:rPr>
      </w:pPr>
    </w:p>
    <w:p w14:paraId="44E14B74" w14:textId="77777777" w:rsidR="00DD71FA" w:rsidRPr="00DD71FA" w:rsidRDefault="00DD71FA" w:rsidP="00DD71FA">
      <w:pPr>
        <w:spacing w:line="360" w:lineRule="auto"/>
        <w:rPr>
          <w:rFonts w:ascii="Century Gothic" w:hAnsi="Century Gothic" w:cs="Segoe UI"/>
          <w:color w:val="44546A" w:themeColor="text2"/>
          <w:sz w:val="24"/>
          <w:szCs w:val="24"/>
        </w:rPr>
      </w:pPr>
    </w:p>
    <w:sectPr w:rsidR="00DD71FA" w:rsidRPr="00DD71FA" w:rsidSect="00545DE4">
      <w:headerReference w:type="default" r:id="rId10"/>
      <w:footerReference w:type="default" r:id="rId11"/>
      <w:footerReference w:type="first" r:id="rId12"/>
      <w:pgSz w:w="11906" w:h="16838"/>
      <w:pgMar w:top="851" w:right="851"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7A506E" w14:textId="77777777" w:rsidR="007C5039" w:rsidRDefault="007C5039" w:rsidP="00545DE4">
      <w:pPr>
        <w:spacing w:after="0" w:line="240" w:lineRule="auto"/>
      </w:pPr>
      <w:r>
        <w:separator/>
      </w:r>
    </w:p>
  </w:endnote>
  <w:endnote w:type="continuationSeparator" w:id="0">
    <w:p w14:paraId="7DC847BA" w14:textId="77777777" w:rsidR="007C5039" w:rsidRDefault="007C5039" w:rsidP="00545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3C481D5-6DD0-6F42-BD26-3160267CD4FD}"/>
  </w:font>
  <w:font w:name="Times New Roman">
    <w:panose1 w:val="02020603050405020304"/>
    <w:charset w:val="00"/>
    <w:family w:val="roman"/>
    <w:pitch w:val="variable"/>
    <w:sig w:usb0="E0002EFF" w:usb1="C000785B" w:usb2="00000009" w:usb3="00000000" w:csb0="000001FF" w:csb1="00000000"/>
    <w:embedRegular r:id="rId2" w:fontKey="{B0CC4DA2-7C75-2D46-ADD3-2A577DE8BCE3}"/>
    <w:embedBold r:id="rId3" w:fontKey="{D6BED01A-B918-6349-AC33-F246E00FD499}"/>
    <w:embedItalic r:id="rId4" w:fontKey="{B350C8D2-E627-0449-B669-6AD03AE5FC1F}"/>
  </w:font>
  <w:font w:name="Courier New">
    <w:panose1 w:val="02070309020205020404"/>
    <w:charset w:val="00"/>
    <w:family w:val="modern"/>
    <w:pitch w:val="fixed"/>
    <w:sig w:usb0="E0002AFF" w:usb1="C0007843" w:usb2="00000009" w:usb3="00000000" w:csb0="000001FF" w:csb1="00000000"/>
    <w:embedRegular r:id="rId5" w:fontKey="{A3C31C51-743E-D246-AC0F-9D6C58C252CD}"/>
  </w:font>
  <w:font w:name="Wingdings">
    <w:panose1 w:val="05000000000000000000"/>
    <w:charset w:val="4D"/>
    <w:family w:val="decorative"/>
    <w:pitch w:val="variable"/>
    <w:sig w:usb0="00000003" w:usb1="00000000" w:usb2="00000000" w:usb3="00000000" w:csb0="80000001" w:csb1="00000000"/>
    <w:embedRegular r:id="rId6" w:fontKey="{EB368A50-AA09-E24B-9CFC-1C1BD89BB590}"/>
  </w:font>
  <w:font w:name="Calibri">
    <w:panose1 w:val="020F0502020204030204"/>
    <w:charset w:val="00"/>
    <w:family w:val="swiss"/>
    <w:pitch w:val="variable"/>
    <w:sig w:usb0="E0002AFF" w:usb1="C000247B" w:usb2="00000009" w:usb3="00000000" w:csb0="000001FF" w:csb1="00000000"/>
    <w:embedRegular r:id="rId7" w:fontKey="{EBE739E6-8A82-514F-AF44-40FEED20DCC4}"/>
    <w:embedBold r:id="rId8" w:fontKey="{0FFCE8A0-76BD-9D4A-ABE4-694383422B97}"/>
    <w:embedItalic r:id="rId9" w:fontKey="{0F109DBE-2545-EA47-BE75-A334D9AD2C93}"/>
  </w:font>
  <w:font w:name="Arial">
    <w:panose1 w:val="020B0604020202020204"/>
    <w:charset w:val="00"/>
    <w:family w:val="swiss"/>
    <w:pitch w:val="variable"/>
    <w:sig w:usb0="E0002AFF" w:usb1="C0007843" w:usb2="00000009" w:usb3="00000000" w:csb0="000001FF" w:csb1="00000000"/>
    <w:embedRegular r:id="rId10" w:fontKey="{0CF80BEB-06DD-6F40-A9E8-46AC997F0F45}"/>
    <w:embedItalic r:id="rId11" w:fontKey="{4A339144-860D-8A48-B41B-8F65B06EBAA3}"/>
  </w:font>
  <w:font w:name="Calibri Light">
    <w:panose1 w:val="020F0302020204030204"/>
    <w:charset w:val="00"/>
    <w:family w:val="swiss"/>
    <w:pitch w:val="variable"/>
    <w:sig w:usb0="E0002AFF" w:usb1="C000247B" w:usb2="00000009" w:usb3="00000000" w:csb0="000001FF" w:csb1="00000000"/>
    <w:embedRegular r:id="rId12" w:fontKey="{51C96377-2669-0842-B10E-43219AA16E0F}"/>
  </w:font>
  <w:font w:name="Century Gothic">
    <w:panose1 w:val="020B0502020202020204"/>
    <w:charset w:val="00"/>
    <w:family w:val="swiss"/>
    <w:pitch w:val="variable"/>
    <w:sig w:usb0="00000287" w:usb1="00000000" w:usb2="00000000" w:usb3="00000000" w:csb0="0000009F" w:csb1="00000000"/>
    <w:embedRegular r:id="rId13" w:fontKey="{0358932C-ACDE-814C-B68E-44D27C3C224A}"/>
    <w:embedBold r:id="rId14" w:fontKey="{6E1D8E47-3B73-A548-960D-84CC1AD4DBD9}"/>
    <w:embedItalic r:id="rId15" w:fontKey="{9B5B3923-BD15-1A47-B7FF-C1BA1960B3E8}"/>
  </w:font>
  <w:font w:name="Segoe UI">
    <w:panose1 w:val="020B0502040204020203"/>
    <w:charset w:val="00"/>
    <w:family w:val="swiss"/>
    <w:pitch w:val="variable"/>
    <w:sig w:usb0="E4002EFF" w:usb1="C000E47F" w:usb2="00000009" w:usb3="00000000" w:csb0="000001FF" w:csb1="00000000"/>
    <w:embedRegular r:id="rId16" w:fontKey="{26DB66B7-ACA3-F041-9CC8-683071536E48}"/>
    <w:embedBold r:id="rId17" w:fontKey="{82BACEBC-682C-2647-9B90-59F4E5BB2215}"/>
    <w:embedItalic r:id="rId18" w:fontKey="{0BE00469-AFC0-E24A-8329-51BCF0456D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67DE04" w14:textId="77777777" w:rsidR="009A3133" w:rsidRDefault="009A3133" w:rsidP="009A3133">
    <w:pPr>
      <w:pStyle w:val="Footer"/>
      <w:rPr>
        <w:rFonts w:ascii="Century Gothic" w:hAnsi="Century Gothic"/>
      </w:rPr>
    </w:pPr>
    <w:r>
      <w:rPr>
        <w:rFonts w:ascii="Century Gothic" w:hAnsi="Century Gothic"/>
        <w:noProof/>
      </w:rPr>
      <mc:AlternateContent>
        <mc:Choice Requires="wps">
          <w:drawing>
            <wp:anchor distT="0" distB="0" distL="114300" distR="114300" simplePos="0" relativeHeight="251662336" behindDoc="0" locked="0" layoutInCell="1" allowOverlap="1" wp14:anchorId="726D4FFA" wp14:editId="66A2217B">
              <wp:simplePos x="0" y="0"/>
              <wp:positionH relativeFrom="margin">
                <wp:posOffset>-368300</wp:posOffset>
              </wp:positionH>
              <wp:positionV relativeFrom="paragraph">
                <wp:posOffset>9554</wp:posOffset>
              </wp:positionV>
              <wp:extent cx="6581553" cy="9170"/>
              <wp:effectExtent l="0" t="0" r="29210" b="29210"/>
              <wp:wrapNone/>
              <wp:docPr id="2068474" name="Прямая соединительная линия 4"/>
              <wp:cNvGraphicFramePr/>
              <a:graphic xmlns:a="http://schemas.openxmlformats.org/drawingml/2006/main">
                <a:graphicData uri="http://schemas.microsoft.com/office/word/2010/wordprocessingShape">
                  <wps:wsp>
                    <wps:cNvCnPr/>
                    <wps:spPr>
                      <a:xfrm>
                        <a:off x="0" y="0"/>
                        <a:ext cx="6581553" cy="917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9C65BD" id="Прямая соединительная линия 4"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pt,.75pt" to="489.25pt,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" strokecolor="#e7e6e6 [3214]" strokeweight=".5pt">
              <v:stroke joinstyle="miter"/>
              <w10:wrap anchorx="margin"/>
            </v:line>
          </w:pict>
        </mc:Fallback>
      </mc:AlternateContent>
    </w:r>
  </w:p>
  <w:p w14:paraId="3EBD1911" w14:textId="77777777" w:rsidR="009A3133" w:rsidRPr="009A3133" w:rsidRDefault="00B34476">
    <w:pPr>
      <w:pStyle w:val="Footer"/>
      <w:rPr>
        <w:rFonts w:ascii="Century Gothic" w:hAnsi="Century Gothic"/>
      </w:rPr>
    </w:pPr>
    <w:r>
      <w:rPr>
        <w:rFonts w:ascii="Century Gothic" w:hAnsi="Century Gothic"/>
        <w:noProof/>
        <w:sz w:val="20"/>
        <w:szCs w:val="20"/>
      </w:rPr>
      <w:drawing>
        <wp:anchor distT="0" distB="0" distL="114300" distR="114300" simplePos="0" relativeHeight="251665408" behindDoc="1" locked="0" layoutInCell="1" allowOverlap="1" wp14:anchorId="5E542D30" wp14:editId="4215CFC1">
          <wp:simplePos x="0" y="0"/>
          <wp:positionH relativeFrom="page">
            <wp:align>right</wp:align>
          </wp:positionH>
          <wp:positionV relativeFrom="paragraph">
            <wp:posOffset>541428</wp:posOffset>
          </wp:positionV>
          <wp:extent cx="7558602" cy="50814"/>
          <wp:effectExtent l="0" t="0" r="4445" b="6350"/>
          <wp:wrapNone/>
          <wp:docPr id="186447975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79754" name="Рисунок 3"/>
                  <pic:cNvPicPr/>
                </pic:nvPicPr>
                <pic:blipFill>
                  <a:blip r:embed="rId1">
                    <a:extLst>
                      <a:ext uri="{28A0092B-C50C-407E-A947-70E740481C1C}">
                        <a14:useLocalDpi xmlns:a14="http://schemas.microsoft.com/office/drawing/2010/main" val="0"/>
                      </a:ext>
                    </a:extLst>
                  </a:blip>
                  <a:stretch>
                    <a:fillRect/>
                  </a:stretch>
                </pic:blipFill>
                <pic:spPr>
                  <a:xfrm>
                    <a:off x="0" y="0"/>
                    <a:ext cx="7558602" cy="50814"/>
                  </a:xfrm>
                  <a:prstGeom prst="rect">
                    <a:avLst/>
                  </a:prstGeom>
                </pic:spPr>
              </pic:pic>
            </a:graphicData>
          </a:graphic>
          <wp14:sizeRelH relativeFrom="margin">
            <wp14:pctWidth>0</wp14:pctWidth>
          </wp14:sizeRelH>
        </wp:anchor>
      </w:drawing>
    </w:r>
    <w:r w:rsidRPr="00B34476">
      <w:rPr>
        <w:rFonts w:ascii="Century Gothic" w:hAnsi="Century Gothic"/>
        <w:sz w:val="20"/>
        <w:szCs w:val="20"/>
      </w:rPr>
      <w:t>SOLITICS LTD.</w:t>
    </w:r>
    <w:r w:rsidRPr="00B34476">
      <w:rPr>
        <w:rFonts w:ascii="Century Gothic" w:hAnsi="Century Gothic"/>
        <w:noProof/>
        <w:sz w:val="20"/>
        <w:szCs w:val="20"/>
      </w:rPr>
      <w:t xml:space="preserve"> </w:t>
    </w:r>
    <w:r w:rsidR="009A3133">
      <w:rPr>
        <w:rFonts w:ascii="Century Gothic" w:hAnsi="Century Gothic"/>
      </w:rPr>
      <w:tab/>
    </w:r>
    <w:r w:rsidR="009A3133">
      <w:rPr>
        <w:rFonts w:ascii="Century Gothic" w:hAnsi="Century Gothic"/>
      </w:rPr>
      <w:tab/>
    </w:r>
    <w:r w:rsidRPr="00B34476">
      <w:rPr>
        <w:rFonts w:ascii="Century Gothic" w:hAnsi="Century Gothic"/>
        <w:sz w:val="20"/>
        <w:szCs w:val="20"/>
      </w:rPr>
      <w:t xml:space="preserve">PAGE </w:t>
    </w:r>
    <w:r w:rsidR="009A3133" w:rsidRPr="00B34476">
      <w:rPr>
        <w:rFonts w:ascii="Century Gothic" w:hAnsi="Century Gothic"/>
        <w:sz w:val="20"/>
        <w:szCs w:val="20"/>
      </w:rPr>
      <w:fldChar w:fldCharType="begin"/>
    </w:r>
    <w:r w:rsidR="009A3133" w:rsidRPr="00B34476">
      <w:rPr>
        <w:rFonts w:ascii="Century Gothic" w:hAnsi="Century Gothic"/>
        <w:sz w:val="20"/>
        <w:szCs w:val="20"/>
      </w:rPr>
      <w:instrText>PAGE   \* MERGEFORMAT</w:instrText>
    </w:r>
    <w:r w:rsidR="009A3133" w:rsidRPr="00B34476">
      <w:rPr>
        <w:rFonts w:ascii="Century Gothic" w:hAnsi="Century Gothic"/>
        <w:sz w:val="20"/>
        <w:szCs w:val="20"/>
      </w:rPr>
      <w:fldChar w:fldCharType="separate"/>
    </w:r>
    <w:r w:rsidRPr="00B34476">
      <w:rPr>
        <w:rFonts w:ascii="Century Gothic" w:hAnsi="Century Gothic"/>
        <w:sz w:val="20"/>
        <w:szCs w:val="20"/>
      </w:rPr>
      <w:t>1</w:t>
    </w:r>
    <w:r w:rsidR="009A3133" w:rsidRPr="00B34476">
      <w:rPr>
        <w:rFonts w:ascii="Century Gothic" w:hAnsi="Century Gothic"/>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B8A17" w14:textId="77777777" w:rsidR="000816F8" w:rsidRDefault="000816F8">
    <w:pPr>
      <w:pStyle w:val="Footer"/>
      <w:rPr>
        <w:rFonts w:ascii="Century Gothic" w:hAnsi="Century Gothic"/>
      </w:rPr>
    </w:pPr>
    <w:r>
      <w:rPr>
        <w:rFonts w:ascii="Century Gothic" w:hAnsi="Century Gothic"/>
        <w:noProof/>
      </w:rPr>
      <mc:AlternateContent>
        <mc:Choice Requires="wps">
          <w:drawing>
            <wp:anchor distT="0" distB="0" distL="114300" distR="114300" simplePos="0" relativeHeight="251659264" behindDoc="0" locked="0" layoutInCell="1" allowOverlap="1" wp14:anchorId="1A1F99EE" wp14:editId="1A1EA14D">
              <wp:simplePos x="0" y="0"/>
              <wp:positionH relativeFrom="margin">
                <wp:posOffset>-368300</wp:posOffset>
              </wp:positionH>
              <wp:positionV relativeFrom="paragraph">
                <wp:posOffset>9554</wp:posOffset>
              </wp:positionV>
              <wp:extent cx="6581553" cy="9170"/>
              <wp:effectExtent l="0" t="0" r="29210" b="29210"/>
              <wp:wrapNone/>
              <wp:docPr id="707515001" name="Прямая соединительная линия 4"/>
              <wp:cNvGraphicFramePr/>
              <a:graphic xmlns:a="http://schemas.openxmlformats.org/drawingml/2006/main">
                <a:graphicData uri="http://schemas.microsoft.com/office/word/2010/wordprocessingShape">
                  <wps:wsp>
                    <wps:cNvCnPr/>
                    <wps:spPr>
                      <a:xfrm>
                        <a:off x="0" y="0"/>
                        <a:ext cx="6581553" cy="917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0D30A1" id="Прямая соединительная линия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pt,.75pt" to="489.25pt,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" strokecolor="#e7e6e6 [3214]" strokeweight=".5pt">
              <v:stroke joinstyle="miter"/>
              <w10:wrap anchorx="margin"/>
            </v:line>
          </w:pict>
        </mc:Fallback>
      </mc:AlternateContent>
    </w:r>
  </w:p>
  <w:p w14:paraId="1E8D6176" w14:textId="77777777" w:rsidR="008C72AD" w:rsidRPr="00B34476" w:rsidRDefault="00B34476">
    <w:pPr>
      <w:pStyle w:val="Footer"/>
      <w:rPr>
        <w:rFonts w:ascii="Century Gothic" w:hAnsi="Century Gothic"/>
        <w:sz w:val="20"/>
        <w:szCs w:val="20"/>
      </w:rPr>
    </w:pPr>
    <w:r>
      <w:rPr>
        <w:rFonts w:ascii="Century Gothic" w:hAnsi="Century Gothic"/>
        <w:noProof/>
        <w:sz w:val="20"/>
        <w:szCs w:val="20"/>
      </w:rPr>
      <w:drawing>
        <wp:anchor distT="0" distB="0" distL="114300" distR="114300" simplePos="0" relativeHeight="251663360" behindDoc="1" locked="0" layoutInCell="1" allowOverlap="1" wp14:anchorId="18247302" wp14:editId="77B08396">
          <wp:simplePos x="0" y="0"/>
          <wp:positionH relativeFrom="page">
            <wp:align>right</wp:align>
          </wp:positionH>
          <wp:positionV relativeFrom="paragraph">
            <wp:posOffset>543560</wp:posOffset>
          </wp:positionV>
          <wp:extent cx="7558602" cy="50814"/>
          <wp:effectExtent l="0" t="0" r="4445" b="6350"/>
          <wp:wrapNone/>
          <wp:docPr id="193387063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70633" name="Рисунок 3"/>
                  <pic:cNvPicPr/>
                </pic:nvPicPr>
                <pic:blipFill>
                  <a:blip r:embed="rId1">
                    <a:extLst>
                      <a:ext uri="{28A0092B-C50C-407E-A947-70E740481C1C}">
                        <a14:useLocalDpi xmlns:a14="http://schemas.microsoft.com/office/drawing/2010/main" val="0"/>
                      </a:ext>
                    </a:extLst>
                  </a:blip>
                  <a:stretch>
                    <a:fillRect/>
                  </a:stretch>
                </pic:blipFill>
                <pic:spPr>
                  <a:xfrm>
                    <a:off x="0" y="0"/>
                    <a:ext cx="7558602" cy="50814"/>
                  </a:xfrm>
                  <a:prstGeom prst="rect">
                    <a:avLst/>
                  </a:prstGeom>
                </pic:spPr>
              </pic:pic>
            </a:graphicData>
          </a:graphic>
          <wp14:sizeRelH relativeFrom="margin">
            <wp14:pctWidth>0</wp14:pctWidth>
          </wp14:sizeRelH>
        </wp:anchor>
      </w:drawing>
    </w:r>
    <w:r w:rsidRPr="00B34476">
      <w:rPr>
        <w:rFonts w:ascii="Century Gothic" w:hAnsi="Century Gothic"/>
        <w:sz w:val="20"/>
        <w:szCs w:val="20"/>
      </w:rPr>
      <w:t>SOLITICS LTD.</w:t>
    </w:r>
    <w:r w:rsidR="000816F8">
      <w:rPr>
        <w:rFonts w:ascii="Century Gothic" w:hAnsi="Century Gothic"/>
      </w:rPr>
      <w:tab/>
    </w:r>
    <w:r w:rsidR="000816F8">
      <w:rPr>
        <w:rFonts w:ascii="Century Gothic" w:hAnsi="Century Gothic"/>
      </w:rPr>
      <w:tab/>
    </w:r>
    <w:r w:rsidRPr="00B34476">
      <w:rPr>
        <w:rFonts w:ascii="Century Gothic" w:hAnsi="Century Gothic"/>
        <w:sz w:val="20"/>
        <w:szCs w:val="20"/>
      </w:rPr>
      <w:t xml:space="preserve">PAGE </w:t>
    </w:r>
    <w:r w:rsidR="000816F8" w:rsidRPr="00B34476">
      <w:rPr>
        <w:rFonts w:ascii="Century Gothic" w:hAnsi="Century Gothic"/>
        <w:sz w:val="20"/>
        <w:szCs w:val="20"/>
      </w:rPr>
      <w:fldChar w:fldCharType="begin"/>
    </w:r>
    <w:r w:rsidR="000816F8" w:rsidRPr="00B34476">
      <w:rPr>
        <w:rFonts w:ascii="Century Gothic" w:hAnsi="Century Gothic"/>
        <w:sz w:val="20"/>
        <w:szCs w:val="20"/>
      </w:rPr>
      <w:instrText>PAGE   \* MERGEFORMAT</w:instrText>
    </w:r>
    <w:r w:rsidR="000816F8" w:rsidRPr="00B34476">
      <w:rPr>
        <w:rFonts w:ascii="Century Gothic" w:hAnsi="Century Gothic"/>
        <w:sz w:val="20"/>
        <w:szCs w:val="20"/>
      </w:rPr>
      <w:fldChar w:fldCharType="separate"/>
    </w:r>
    <w:r w:rsidRPr="00B34476">
      <w:rPr>
        <w:rFonts w:ascii="Century Gothic" w:hAnsi="Century Gothic"/>
        <w:sz w:val="20"/>
        <w:szCs w:val="20"/>
        <w:lang w:val="ru-RU"/>
      </w:rPr>
      <w:t>1</w:t>
    </w:r>
    <w:r w:rsidR="000816F8" w:rsidRPr="00B34476">
      <w:rPr>
        <w:rFonts w:ascii="Century Gothic" w:hAnsi="Century Gothic"/>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B9BF87" w14:textId="77777777" w:rsidR="007C5039" w:rsidRDefault="007C5039" w:rsidP="00545DE4">
      <w:pPr>
        <w:spacing w:after="0" w:line="240" w:lineRule="auto"/>
      </w:pPr>
      <w:r>
        <w:separator/>
      </w:r>
    </w:p>
  </w:footnote>
  <w:footnote w:type="continuationSeparator" w:id="0">
    <w:p w14:paraId="74FC76AB" w14:textId="77777777" w:rsidR="007C5039" w:rsidRDefault="007C5039" w:rsidP="00545D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CFA7E" w14:textId="77777777" w:rsidR="00545DE4" w:rsidRDefault="009A3133">
    <w:pPr>
      <w:pStyle w:val="Header"/>
    </w:pPr>
    <w:r>
      <w:rPr>
        <w:noProof/>
      </w:rPr>
      <w:drawing>
        <wp:anchor distT="0" distB="0" distL="114300" distR="114300" simplePos="0" relativeHeight="251660288" behindDoc="0" locked="0" layoutInCell="1" allowOverlap="1" wp14:anchorId="18D6659D" wp14:editId="0FCF6B63">
          <wp:simplePos x="0" y="0"/>
          <wp:positionH relativeFrom="margin">
            <wp:posOffset>5526405</wp:posOffset>
          </wp:positionH>
          <wp:positionV relativeFrom="margin">
            <wp:posOffset>-506095</wp:posOffset>
          </wp:positionV>
          <wp:extent cx="706755" cy="316230"/>
          <wp:effectExtent l="0" t="0" r="0" b="7620"/>
          <wp:wrapSquare wrapText="bothSides"/>
          <wp:docPr id="2052235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358" name="Рисунок 5"/>
                  <pic:cNvPicPr/>
                </pic:nvPicPr>
                <pic:blipFill>
                  <a:blip r:embed="rId1">
                    <a:extLst>
                      <a:ext uri="{28A0092B-C50C-407E-A947-70E740481C1C}">
                        <a14:useLocalDpi xmlns:a14="http://schemas.microsoft.com/office/drawing/2010/main" val="0"/>
                      </a:ext>
                    </a:extLst>
                  </a:blip>
                  <a:stretch>
                    <a:fillRect/>
                  </a:stretch>
                </pic:blipFill>
                <pic:spPr>
                  <a:xfrm>
                    <a:off x="0" y="0"/>
                    <a:ext cx="706755" cy="316230"/>
                  </a:xfrm>
                  <a:prstGeom prst="rect">
                    <a:avLst/>
                  </a:prstGeom>
                </pic:spPr>
              </pic:pic>
            </a:graphicData>
          </a:graphic>
          <wp14:sizeRelH relativeFrom="margin">
            <wp14:pctWidth>0</wp14:pctWidth>
          </wp14:sizeRelH>
          <wp14:sizeRelV relativeFrom="margin">
            <wp14:pctHeight>0</wp14:pctHeight>
          </wp14:sizeRelV>
        </wp:anchor>
      </w:drawing>
    </w:r>
  </w:p>
  <w:p w14:paraId="5A328837" w14:textId="77777777" w:rsidR="00545DE4" w:rsidRDefault="00545D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6C789B"/>
    <w:multiLevelType w:val="multilevel"/>
    <w:tmpl w:val="6CB0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D5E63"/>
    <w:multiLevelType w:val="multilevel"/>
    <w:tmpl w:val="7998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10610"/>
    <w:multiLevelType w:val="multilevel"/>
    <w:tmpl w:val="9F6A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94992"/>
    <w:multiLevelType w:val="multilevel"/>
    <w:tmpl w:val="6D9A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374D3"/>
    <w:multiLevelType w:val="multilevel"/>
    <w:tmpl w:val="4896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C0E95"/>
    <w:multiLevelType w:val="hybridMultilevel"/>
    <w:tmpl w:val="5B68F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1524FD"/>
    <w:multiLevelType w:val="hybridMultilevel"/>
    <w:tmpl w:val="2DB277BE"/>
    <w:lvl w:ilvl="0" w:tplc="0422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C341160"/>
    <w:multiLevelType w:val="multilevel"/>
    <w:tmpl w:val="73F4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E0286"/>
    <w:multiLevelType w:val="multilevel"/>
    <w:tmpl w:val="16B0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545B1"/>
    <w:multiLevelType w:val="hybridMultilevel"/>
    <w:tmpl w:val="C7860144"/>
    <w:lvl w:ilvl="0" w:tplc="09BCC7B4">
      <w:start w:val="1"/>
      <w:numFmt w:val="bullet"/>
      <w:pStyle w:val="ParagraphBold"/>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355374A6"/>
    <w:multiLevelType w:val="multilevel"/>
    <w:tmpl w:val="BF70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B1791"/>
    <w:multiLevelType w:val="multilevel"/>
    <w:tmpl w:val="9F6C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26DB0"/>
    <w:multiLevelType w:val="multilevel"/>
    <w:tmpl w:val="7240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580951"/>
    <w:multiLevelType w:val="multilevel"/>
    <w:tmpl w:val="2B0C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451EF"/>
    <w:multiLevelType w:val="multilevel"/>
    <w:tmpl w:val="026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D2301"/>
    <w:multiLevelType w:val="multilevel"/>
    <w:tmpl w:val="354E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36A80"/>
    <w:multiLevelType w:val="multilevel"/>
    <w:tmpl w:val="0B7A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66206"/>
    <w:multiLevelType w:val="multilevel"/>
    <w:tmpl w:val="B9F2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A749A"/>
    <w:multiLevelType w:val="multilevel"/>
    <w:tmpl w:val="300C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B013F"/>
    <w:multiLevelType w:val="multilevel"/>
    <w:tmpl w:val="DE0C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20580"/>
    <w:multiLevelType w:val="hybridMultilevel"/>
    <w:tmpl w:val="F18C4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1875C0"/>
    <w:multiLevelType w:val="multilevel"/>
    <w:tmpl w:val="285A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9E1D61"/>
    <w:multiLevelType w:val="multilevel"/>
    <w:tmpl w:val="8EC46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DC35C1"/>
    <w:multiLevelType w:val="multilevel"/>
    <w:tmpl w:val="CC7C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504253">
    <w:abstractNumId w:val="9"/>
  </w:num>
  <w:num w:numId="2" w16cid:durableId="720833626">
    <w:abstractNumId w:val="6"/>
  </w:num>
  <w:num w:numId="3" w16cid:durableId="278879093">
    <w:abstractNumId w:val="8"/>
  </w:num>
  <w:num w:numId="4" w16cid:durableId="1661499352">
    <w:abstractNumId w:val="16"/>
  </w:num>
  <w:num w:numId="5" w16cid:durableId="1525443544">
    <w:abstractNumId w:val="18"/>
  </w:num>
  <w:num w:numId="6" w16cid:durableId="764302773">
    <w:abstractNumId w:val="3"/>
  </w:num>
  <w:num w:numId="7" w16cid:durableId="750469652">
    <w:abstractNumId w:val="12"/>
  </w:num>
  <w:num w:numId="8" w16cid:durableId="645470106">
    <w:abstractNumId w:val="7"/>
  </w:num>
  <w:num w:numId="9" w16cid:durableId="878278610">
    <w:abstractNumId w:val="10"/>
  </w:num>
  <w:num w:numId="10" w16cid:durableId="90589081">
    <w:abstractNumId w:val="1"/>
  </w:num>
  <w:num w:numId="11" w16cid:durableId="922642437">
    <w:abstractNumId w:val="0"/>
  </w:num>
  <w:num w:numId="12" w16cid:durableId="1326669917">
    <w:abstractNumId w:val="15"/>
  </w:num>
  <w:num w:numId="13" w16cid:durableId="669598456">
    <w:abstractNumId w:val="2"/>
  </w:num>
  <w:num w:numId="14" w16cid:durableId="1869683196">
    <w:abstractNumId w:val="21"/>
  </w:num>
  <w:num w:numId="15" w16cid:durableId="624822128">
    <w:abstractNumId w:val="4"/>
  </w:num>
  <w:num w:numId="16" w16cid:durableId="618151605">
    <w:abstractNumId w:val="19"/>
  </w:num>
  <w:num w:numId="17" w16cid:durableId="2093120462">
    <w:abstractNumId w:val="17"/>
  </w:num>
  <w:num w:numId="18" w16cid:durableId="176582765">
    <w:abstractNumId w:val="14"/>
  </w:num>
  <w:num w:numId="19" w16cid:durableId="699012379">
    <w:abstractNumId w:val="13"/>
  </w:num>
  <w:num w:numId="20" w16cid:durableId="1263564894">
    <w:abstractNumId w:val="11"/>
  </w:num>
  <w:num w:numId="21" w16cid:durableId="1350639957">
    <w:abstractNumId w:val="22"/>
  </w:num>
  <w:num w:numId="22" w16cid:durableId="89802">
    <w:abstractNumId w:val="23"/>
  </w:num>
  <w:num w:numId="23" w16cid:durableId="179587507">
    <w:abstractNumId w:val="5"/>
  </w:num>
  <w:num w:numId="24" w16cid:durableId="614144417">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1FA"/>
    <w:rsid w:val="00047DF7"/>
    <w:rsid w:val="00051245"/>
    <w:rsid w:val="000816F8"/>
    <w:rsid w:val="000B2677"/>
    <w:rsid w:val="0013192A"/>
    <w:rsid w:val="00172D05"/>
    <w:rsid w:val="001C14F4"/>
    <w:rsid w:val="001F17CA"/>
    <w:rsid w:val="0020055A"/>
    <w:rsid w:val="00256E7D"/>
    <w:rsid w:val="002647D5"/>
    <w:rsid w:val="002679AB"/>
    <w:rsid w:val="00290BE3"/>
    <w:rsid w:val="002A1B55"/>
    <w:rsid w:val="003624BA"/>
    <w:rsid w:val="003D1BCF"/>
    <w:rsid w:val="003E1A2F"/>
    <w:rsid w:val="003E225E"/>
    <w:rsid w:val="004149A1"/>
    <w:rsid w:val="0044488B"/>
    <w:rsid w:val="004610DA"/>
    <w:rsid w:val="004C47B2"/>
    <w:rsid w:val="004C596B"/>
    <w:rsid w:val="004D2809"/>
    <w:rsid w:val="004F2059"/>
    <w:rsid w:val="005056C7"/>
    <w:rsid w:val="00545DE4"/>
    <w:rsid w:val="00565FDB"/>
    <w:rsid w:val="006B0E36"/>
    <w:rsid w:val="006D08FA"/>
    <w:rsid w:val="007032AA"/>
    <w:rsid w:val="007071E6"/>
    <w:rsid w:val="007C5039"/>
    <w:rsid w:val="007C6E05"/>
    <w:rsid w:val="00820E87"/>
    <w:rsid w:val="00871BAD"/>
    <w:rsid w:val="00891699"/>
    <w:rsid w:val="008C72AD"/>
    <w:rsid w:val="009256C3"/>
    <w:rsid w:val="00952138"/>
    <w:rsid w:val="009A3133"/>
    <w:rsid w:val="009A75AF"/>
    <w:rsid w:val="00A038ED"/>
    <w:rsid w:val="00A3494B"/>
    <w:rsid w:val="00AA6D51"/>
    <w:rsid w:val="00AF003D"/>
    <w:rsid w:val="00AF0A1A"/>
    <w:rsid w:val="00B34476"/>
    <w:rsid w:val="00BB33C8"/>
    <w:rsid w:val="00BB7C11"/>
    <w:rsid w:val="00C844D9"/>
    <w:rsid w:val="00CB68AA"/>
    <w:rsid w:val="00CD7F10"/>
    <w:rsid w:val="00D07DCF"/>
    <w:rsid w:val="00D31985"/>
    <w:rsid w:val="00D332FB"/>
    <w:rsid w:val="00D35DA9"/>
    <w:rsid w:val="00D80B7E"/>
    <w:rsid w:val="00DC467C"/>
    <w:rsid w:val="00DD71FA"/>
    <w:rsid w:val="00DF37A7"/>
    <w:rsid w:val="00DF40A3"/>
    <w:rsid w:val="00E60DD6"/>
    <w:rsid w:val="00E90738"/>
    <w:rsid w:val="00E91A2C"/>
    <w:rsid w:val="00E949EB"/>
    <w:rsid w:val="00EA303C"/>
    <w:rsid w:val="00FA08A5"/>
    <w:rsid w:val="00FD61E2"/>
  </w:rsids>
  <m:mathPr>
    <m:mathFont m:val="Cambria Math"/>
    <m:brkBin m:val="before"/>
    <m:brkBinSub m:val="--"/>
    <m:smallFrac m:val="0"/>
    <m:dispDef/>
    <m:lMargin m:val="0"/>
    <m:rMargin m:val="0"/>
    <m:defJc m:val="centerGroup"/>
    <m:wrapIndent m:val="1440"/>
    <m:intLim m:val="subSup"/>
    <m:naryLim m:val="undOvr"/>
  </m:mathPr>
  <w:themeFontLang w:val="uk-UA"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25ECB"/>
  <w15:chartTrackingRefBased/>
  <w15:docId w15:val="{63C35E97-5C92-2B4C-9F91-B24FF02F7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65FDB"/>
    <w:rPr>
      <w:lang w:val="en-GB"/>
    </w:rPr>
  </w:style>
  <w:style w:type="paragraph" w:styleId="Heading1">
    <w:name w:val="heading 1"/>
    <w:basedOn w:val="Normal"/>
    <w:next w:val="Normal"/>
    <w:link w:val="Heading1Char"/>
    <w:uiPriority w:val="9"/>
    <w:rsid w:val="00545D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545D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5D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5D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5D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5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D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5D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5D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5D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5D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5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DE4"/>
    <w:rPr>
      <w:rFonts w:eastAsiaTheme="majorEastAsia" w:cstheme="majorBidi"/>
      <w:color w:val="272727" w:themeColor="text1" w:themeTint="D8"/>
    </w:rPr>
  </w:style>
  <w:style w:type="paragraph" w:styleId="Title">
    <w:name w:val="Title"/>
    <w:basedOn w:val="Normal"/>
    <w:next w:val="Normal"/>
    <w:link w:val="TitleChar"/>
    <w:uiPriority w:val="10"/>
    <w:rsid w:val="00545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545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545DE4"/>
    <w:pPr>
      <w:spacing w:before="160"/>
      <w:jc w:val="center"/>
    </w:pPr>
    <w:rPr>
      <w:i/>
      <w:iCs/>
      <w:color w:val="404040" w:themeColor="text1" w:themeTint="BF"/>
    </w:rPr>
  </w:style>
  <w:style w:type="character" w:customStyle="1" w:styleId="QuoteChar">
    <w:name w:val="Quote Char"/>
    <w:basedOn w:val="DefaultParagraphFont"/>
    <w:link w:val="Quote"/>
    <w:uiPriority w:val="29"/>
    <w:rsid w:val="00545DE4"/>
    <w:rPr>
      <w:i/>
      <w:iCs/>
      <w:color w:val="404040" w:themeColor="text1" w:themeTint="BF"/>
    </w:rPr>
  </w:style>
  <w:style w:type="paragraph" w:styleId="ListParagraph">
    <w:name w:val="List Paragraph"/>
    <w:basedOn w:val="Normal"/>
    <w:link w:val="ListParagraphChar"/>
    <w:uiPriority w:val="34"/>
    <w:qFormat/>
    <w:rsid w:val="00545DE4"/>
    <w:pPr>
      <w:ind w:left="720"/>
      <w:contextualSpacing/>
    </w:pPr>
  </w:style>
  <w:style w:type="character" w:styleId="IntenseEmphasis">
    <w:name w:val="Intense Emphasis"/>
    <w:basedOn w:val="DefaultParagraphFont"/>
    <w:uiPriority w:val="21"/>
    <w:rsid w:val="00545DE4"/>
    <w:rPr>
      <w:i/>
      <w:iCs/>
      <w:color w:val="2F5496" w:themeColor="accent1" w:themeShade="BF"/>
    </w:rPr>
  </w:style>
  <w:style w:type="paragraph" w:styleId="IntenseQuote">
    <w:name w:val="Intense Quote"/>
    <w:basedOn w:val="Normal"/>
    <w:next w:val="Normal"/>
    <w:link w:val="IntenseQuoteChar"/>
    <w:uiPriority w:val="30"/>
    <w:rsid w:val="00545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5DE4"/>
    <w:rPr>
      <w:i/>
      <w:iCs/>
      <w:color w:val="2F5496" w:themeColor="accent1" w:themeShade="BF"/>
    </w:rPr>
  </w:style>
  <w:style w:type="character" w:styleId="IntenseReference">
    <w:name w:val="Intense Reference"/>
    <w:basedOn w:val="DefaultParagraphFont"/>
    <w:uiPriority w:val="32"/>
    <w:rsid w:val="00545DE4"/>
    <w:rPr>
      <w:b/>
      <w:bCs/>
      <w:smallCaps/>
      <w:color w:val="2F5496" w:themeColor="accent1" w:themeShade="BF"/>
      <w:spacing w:val="5"/>
    </w:rPr>
  </w:style>
  <w:style w:type="paragraph" w:styleId="Header">
    <w:name w:val="header"/>
    <w:basedOn w:val="Normal"/>
    <w:link w:val="HeaderChar"/>
    <w:uiPriority w:val="99"/>
    <w:unhideWhenUsed/>
    <w:rsid w:val="00545DE4"/>
    <w:pPr>
      <w:tabs>
        <w:tab w:val="center" w:pos="4677"/>
        <w:tab w:val="right" w:pos="9355"/>
      </w:tabs>
      <w:spacing w:after="0" w:line="240" w:lineRule="auto"/>
    </w:pPr>
  </w:style>
  <w:style w:type="character" w:customStyle="1" w:styleId="HeaderChar">
    <w:name w:val="Header Char"/>
    <w:basedOn w:val="DefaultParagraphFont"/>
    <w:link w:val="Header"/>
    <w:uiPriority w:val="99"/>
    <w:rsid w:val="00545DE4"/>
  </w:style>
  <w:style w:type="paragraph" w:styleId="Footer">
    <w:name w:val="footer"/>
    <w:basedOn w:val="Normal"/>
    <w:link w:val="FooterChar"/>
    <w:uiPriority w:val="99"/>
    <w:unhideWhenUsed/>
    <w:rsid w:val="00545DE4"/>
    <w:pPr>
      <w:tabs>
        <w:tab w:val="center" w:pos="4677"/>
        <w:tab w:val="right" w:pos="9355"/>
      </w:tabs>
      <w:spacing w:after="0" w:line="240" w:lineRule="auto"/>
    </w:pPr>
  </w:style>
  <w:style w:type="character" w:customStyle="1" w:styleId="FooterChar">
    <w:name w:val="Footer Char"/>
    <w:basedOn w:val="DefaultParagraphFont"/>
    <w:link w:val="Footer"/>
    <w:uiPriority w:val="99"/>
    <w:rsid w:val="00545DE4"/>
  </w:style>
  <w:style w:type="paragraph" w:customStyle="1" w:styleId="HeadingH1">
    <w:name w:val="Heading H1"/>
    <w:basedOn w:val="Normal"/>
    <w:link w:val="HeadingH10"/>
    <w:qFormat/>
    <w:rsid w:val="00BB7C11"/>
    <w:pPr>
      <w:spacing w:line="276" w:lineRule="auto"/>
    </w:pPr>
    <w:rPr>
      <w:rFonts w:ascii="Century Gothic" w:hAnsi="Century Gothic" w:cs="Segoe UI"/>
      <w:b/>
      <w:bCs/>
      <w:color w:val="001140"/>
      <w:sz w:val="48"/>
      <w:szCs w:val="48"/>
    </w:rPr>
  </w:style>
  <w:style w:type="character" w:customStyle="1" w:styleId="HeadingH10">
    <w:name w:val="Heading H1 Знак"/>
    <w:basedOn w:val="DefaultParagraphFont"/>
    <w:link w:val="HeadingH1"/>
    <w:rsid w:val="00BB7C11"/>
    <w:rPr>
      <w:rFonts w:ascii="Century Gothic" w:hAnsi="Century Gothic" w:cs="Segoe UI"/>
      <w:b/>
      <w:bCs/>
      <w:color w:val="001140"/>
      <w:sz w:val="48"/>
      <w:szCs w:val="48"/>
    </w:rPr>
  </w:style>
  <w:style w:type="paragraph" w:customStyle="1" w:styleId="HeadingH2">
    <w:name w:val="Heading H2"/>
    <w:basedOn w:val="Normal"/>
    <w:link w:val="HeadingH20"/>
    <w:qFormat/>
    <w:rsid w:val="00BB7C11"/>
    <w:pPr>
      <w:spacing w:line="240" w:lineRule="auto"/>
    </w:pPr>
    <w:rPr>
      <w:rFonts w:ascii="Century Gothic" w:hAnsi="Century Gothic" w:cs="Segoe UI"/>
      <w:b/>
      <w:bCs/>
      <w:color w:val="001140"/>
      <w:sz w:val="40"/>
      <w:szCs w:val="40"/>
    </w:rPr>
  </w:style>
  <w:style w:type="character" w:customStyle="1" w:styleId="HeadingH20">
    <w:name w:val="Heading H2 Знак"/>
    <w:basedOn w:val="DefaultParagraphFont"/>
    <w:link w:val="HeadingH2"/>
    <w:rsid w:val="00BB7C11"/>
    <w:rPr>
      <w:rFonts w:ascii="Century Gothic" w:hAnsi="Century Gothic" w:cs="Segoe UI"/>
      <w:b/>
      <w:bCs/>
      <w:color w:val="001140"/>
      <w:sz w:val="40"/>
      <w:szCs w:val="40"/>
    </w:rPr>
  </w:style>
  <w:style w:type="paragraph" w:customStyle="1" w:styleId="ParagraphRegular">
    <w:name w:val="Paragraph Regular"/>
    <w:basedOn w:val="Normal"/>
    <w:link w:val="ParagraphRegular0"/>
    <w:qFormat/>
    <w:rsid w:val="00871BAD"/>
    <w:pPr>
      <w:spacing w:line="360" w:lineRule="auto"/>
    </w:pPr>
    <w:rPr>
      <w:rFonts w:ascii="Century Gothic" w:hAnsi="Century Gothic" w:cs="Segoe UI"/>
      <w:color w:val="44546A" w:themeColor="text2"/>
      <w:sz w:val="24"/>
      <w:szCs w:val="24"/>
    </w:rPr>
  </w:style>
  <w:style w:type="character" w:customStyle="1" w:styleId="ParagraphRegular0">
    <w:name w:val="Paragraph Regular Знак"/>
    <w:basedOn w:val="DefaultParagraphFont"/>
    <w:link w:val="ParagraphRegular"/>
    <w:rsid w:val="00871BAD"/>
    <w:rPr>
      <w:rFonts w:ascii="Century Gothic" w:hAnsi="Century Gothic" w:cs="Segoe UI"/>
      <w:color w:val="44546A" w:themeColor="text2"/>
      <w:sz w:val="24"/>
      <w:szCs w:val="24"/>
    </w:rPr>
  </w:style>
  <w:style w:type="paragraph" w:customStyle="1" w:styleId="ParagraphBold">
    <w:name w:val="Paragraph Bold"/>
    <w:basedOn w:val="ListParagraph"/>
    <w:link w:val="ParagraphBold0"/>
    <w:rsid w:val="00BB7C11"/>
    <w:pPr>
      <w:numPr>
        <w:numId w:val="1"/>
      </w:numPr>
      <w:spacing w:line="360" w:lineRule="auto"/>
      <w:ind w:left="426"/>
    </w:pPr>
    <w:rPr>
      <w:rFonts w:ascii="Century Gothic" w:hAnsi="Century Gothic" w:cs="Segoe UI"/>
      <w:b/>
      <w:bCs/>
      <w:color w:val="44546A" w:themeColor="text2"/>
      <w:sz w:val="24"/>
      <w:szCs w:val="24"/>
    </w:rPr>
  </w:style>
  <w:style w:type="character" w:customStyle="1" w:styleId="ListParagraphChar">
    <w:name w:val="List Paragraph Char"/>
    <w:basedOn w:val="DefaultParagraphFont"/>
    <w:link w:val="ListParagraph"/>
    <w:uiPriority w:val="34"/>
    <w:rsid w:val="00BB7C11"/>
  </w:style>
  <w:style w:type="character" w:customStyle="1" w:styleId="ParagraphBold0">
    <w:name w:val="Paragraph Bold Знак"/>
    <w:basedOn w:val="ListParagraphChar"/>
    <w:link w:val="ParagraphBold"/>
    <w:rsid w:val="00BB7C11"/>
    <w:rPr>
      <w:rFonts w:ascii="Century Gothic" w:hAnsi="Century Gothic" w:cs="Segoe UI"/>
      <w:b/>
      <w:bCs/>
      <w:color w:val="44546A" w:themeColor="text2"/>
      <w:sz w:val="24"/>
      <w:szCs w:val="24"/>
    </w:rPr>
  </w:style>
  <w:style w:type="paragraph" w:customStyle="1" w:styleId="21">
    <w:name w:val="Цитата 21"/>
    <w:basedOn w:val="Normal"/>
    <w:link w:val="Quote0"/>
    <w:rsid w:val="00BB7C11"/>
    <w:pPr>
      <w:spacing w:line="360" w:lineRule="auto"/>
    </w:pPr>
    <w:rPr>
      <w:rFonts w:ascii="Century Gothic" w:hAnsi="Century Gothic" w:cs="Segoe UI"/>
      <w:i/>
      <w:iCs/>
      <w:color w:val="44546A" w:themeColor="text2"/>
      <w:sz w:val="24"/>
      <w:szCs w:val="24"/>
    </w:rPr>
  </w:style>
  <w:style w:type="character" w:customStyle="1" w:styleId="Quote0">
    <w:name w:val="Quote Знак"/>
    <w:basedOn w:val="DefaultParagraphFont"/>
    <w:link w:val="21"/>
    <w:rsid w:val="00BB7C11"/>
    <w:rPr>
      <w:rFonts w:ascii="Century Gothic" w:hAnsi="Century Gothic" w:cs="Segoe UI"/>
      <w:i/>
      <w:iCs/>
      <w:color w:val="44546A" w:themeColor="text2"/>
      <w:sz w:val="24"/>
      <w:szCs w:val="24"/>
    </w:rPr>
  </w:style>
  <w:style w:type="paragraph" w:customStyle="1" w:styleId="ParagraphBold1">
    <w:name w:val="Paragraph Bold 1"/>
    <w:basedOn w:val="Normal"/>
    <w:link w:val="ParagraphBold10"/>
    <w:qFormat/>
    <w:rsid w:val="00871BAD"/>
    <w:pPr>
      <w:spacing w:line="360" w:lineRule="auto"/>
    </w:pPr>
    <w:rPr>
      <w:rFonts w:ascii="Century Gothic" w:hAnsi="Century Gothic" w:cs="Segoe UI"/>
      <w:b/>
      <w:bCs/>
      <w:color w:val="44546A" w:themeColor="text2"/>
      <w:sz w:val="24"/>
      <w:szCs w:val="24"/>
    </w:rPr>
  </w:style>
  <w:style w:type="character" w:customStyle="1" w:styleId="ParagraphBold10">
    <w:name w:val="Paragraph Bold 1 Знак"/>
    <w:basedOn w:val="DefaultParagraphFont"/>
    <w:link w:val="ParagraphBold1"/>
    <w:rsid w:val="00871BAD"/>
    <w:rPr>
      <w:rFonts w:ascii="Century Gothic" w:hAnsi="Century Gothic" w:cs="Segoe UI"/>
      <w:b/>
      <w:bCs/>
      <w:color w:val="44546A" w:themeColor="text2"/>
      <w:sz w:val="24"/>
      <w:szCs w:val="24"/>
    </w:rPr>
  </w:style>
  <w:style w:type="paragraph" w:customStyle="1" w:styleId="HeadingH3">
    <w:name w:val="Heading H3"/>
    <w:basedOn w:val="Normal"/>
    <w:link w:val="HeadingH30"/>
    <w:qFormat/>
    <w:rsid w:val="004149A1"/>
    <w:pPr>
      <w:spacing w:line="240" w:lineRule="auto"/>
    </w:pPr>
    <w:rPr>
      <w:rFonts w:ascii="Century Gothic" w:hAnsi="Century Gothic" w:cs="Segoe UI"/>
      <w:b/>
      <w:bCs/>
      <w:color w:val="001140"/>
      <w:sz w:val="32"/>
      <w:szCs w:val="32"/>
    </w:rPr>
  </w:style>
  <w:style w:type="character" w:customStyle="1" w:styleId="HeadingH30">
    <w:name w:val="Heading H3 Знак"/>
    <w:basedOn w:val="DefaultParagraphFont"/>
    <w:link w:val="HeadingH3"/>
    <w:rsid w:val="004149A1"/>
    <w:rPr>
      <w:rFonts w:ascii="Century Gothic" w:hAnsi="Century Gothic" w:cs="Segoe UI"/>
      <w:b/>
      <w:bCs/>
      <w:color w:val="001140"/>
      <w:sz w:val="32"/>
      <w:szCs w:val="32"/>
    </w:rPr>
  </w:style>
  <w:style w:type="paragraph" w:customStyle="1" w:styleId="Quotetext">
    <w:name w:val="Quote text"/>
    <w:basedOn w:val="21"/>
    <w:link w:val="QuotetextChar"/>
    <w:qFormat/>
    <w:rsid w:val="002647D5"/>
  </w:style>
  <w:style w:type="character" w:customStyle="1" w:styleId="QuotetextChar">
    <w:name w:val="Quote text Char"/>
    <w:basedOn w:val="Quote0"/>
    <w:link w:val="Quotetext"/>
    <w:rsid w:val="002647D5"/>
    <w:rPr>
      <w:rFonts w:ascii="Century Gothic" w:hAnsi="Century Gothic" w:cs="Segoe UI"/>
      <w:i/>
      <w:iCs/>
      <w:color w:val="44546A" w:themeColor="text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uyshemer/Desktop/Solitics%20Word%20Template.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06602-DCB6-49E7-A8E8-71CCB7905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Solitics Word Template.dotx</Template>
  <TotalTime>6</TotalTime>
  <Pages>10</Pages>
  <Words>919</Words>
  <Characters>5415</Characters>
  <Application>Microsoft Office Word</Application>
  <DocSecurity>0</DocSecurity>
  <Lines>270</Lines>
  <Paragraphs>218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Shemer</dc:creator>
  <cp:keywords/>
  <dc:description/>
  <cp:lastModifiedBy>Guy Shemer</cp:lastModifiedBy>
  <cp:revision>1</cp:revision>
  <dcterms:created xsi:type="dcterms:W3CDTF">2026-07-22T13:16:00Z</dcterms:created>
  <dcterms:modified xsi:type="dcterms:W3CDTF">2026-07-22T13:23:00Z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a136e1-d128-4668-b5fc-34218aa37f7d_Enabled">
    <vt:lpwstr>true</vt:lpwstr>
  </property>
  <property fmtid="{D5CDD505-2E9C-101B-9397-08002B2CF9AE}" pid="3" name="MSIP_Label_18a136e1-d128-4668-b5fc-34218aa37f7d_SetDate">
    <vt:lpwstr>2026-04-14T13:40:24Z</vt:lpwstr>
  </property>
  <property fmtid="{D5CDD505-2E9C-101B-9397-08002B2CF9AE}" pid="4" name="MSIP_Label_18a136e1-d128-4668-b5fc-34218aa37f7d_Method">
    <vt:lpwstr>Standard</vt:lpwstr>
  </property>
  <property fmtid="{D5CDD505-2E9C-101B-9397-08002B2CF9AE}" pid="5" name="MSIP_Label_18a136e1-d128-4668-b5fc-34218aa37f7d_Name">
    <vt:lpwstr>Personal</vt:lpwstr>
  </property>
  <property fmtid="{D5CDD505-2E9C-101B-9397-08002B2CF9AE}" pid="6" name="MSIP_Label_18a136e1-d128-4668-b5fc-34218aa37f7d_SiteId">
    <vt:lpwstr>361e5863-9ec1-4a2b-a25d-39f24a1abee2</vt:lpwstr>
  </property>
  <property fmtid="{D5CDD505-2E9C-101B-9397-08002B2CF9AE}" pid="7" name="MSIP_Label_18a136e1-d128-4668-b5fc-34218aa37f7d_ActionId">
    <vt:lpwstr>8d32a410-8900-4f20-9ace-b843215dd728</vt:lpwstr>
  </property>
  <property fmtid="{D5CDD505-2E9C-101B-9397-08002B2CF9AE}" pid="8" name="MSIP_Label_18a136e1-d128-4668-b5fc-34218aa37f7d_ContentBits">
    <vt:lpwstr>0</vt:lpwstr>
  </property>
  <property fmtid="{D5CDD505-2E9C-101B-9397-08002B2CF9AE}" pid="9" name="MSIP_Label_18a136e1-d128-4668-b5fc-34218aa37f7d_Tag">
    <vt:lpwstr>50, 3, 0, 1</vt:lpwstr>
  </property>
</Properties>
</file>